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676C92" w14:textId="42C6FE5C" w:rsidR="009C018D" w:rsidRPr="00AC687F" w:rsidRDefault="00CA3F48" w:rsidP="009C018D">
      <w:pPr>
        <w:spacing w:before="0"/>
        <w:ind w:hanging="90"/>
        <w:jc w:val="center"/>
        <w:rPr>
          <w:rFonts w:ascii="Arial" w:eastAsia="Calibri" w:hAnsi="Arial"/>
          <w:b/>
          <w:color w:val="auto"/>
          <w:sz w:val="22"/>
          <w:szCs w:val="22"/>
          <w:lang w:val="en-US"/>
        </w:rPr>
      </w:pPr>
      <w:r w:rsidRPr="00AC687F">
        <w:rPr>
          <w:rFonts w:ascii="Arial" w:eastAsia="Calibri" w:hAnsi="Arial"/>
          <w:b/>
          <w:color w:val="auto"/>
          <w:sz w:val="22"/>
          <w:szCs w:val="22"/>
          <w:lang w:val="en-US"/>
        </w:rPr>
        <w:t>GENERAL COMPLIANCE CHECKLIST</w:t>
      </w:r>
    </w:p>
    <w:p w14:paraId="74BCE86A" w14:textId="77777777" w:rsidR="009C018D" w:rsidRPr="00AC687F" w:rsidRDefault="009C018D" w:rsidP="009C018D">
      <w:pPr>
        <w:spacing w:before="0"/>
        <w:ind w:hanging="90"/>
        <w:rPr>
          <w:rFonts w:ascii="Arial" w:eastAsia="Calibri" w:hAnsi="Arial"/>
          <w:color w:val="auto"/>
          <w:szCs w:val="20"/>
          <w:lang w:val="en-US"/>
        </w:rPr>
      </w:pPr>
    </w:p>
    <w:p w14:paraId="11BB9E91" w14:textId="77777777" w:rsidR="009C018D" w:rsidRPr="00AC687F" w:rsidRDefault="009C018D" w:rsidP="009C018D">
      <w:pPr>
        <w:spacing w:before="0"/>
        <w:ind w:hanging="90"/>
        <w:rPr>
          <w:rFonts w:ascii="Arial" w:eastAsia="Calibri" w:hAnsi="Arial"/>
          <w:color w:val="auto"/>
          <w:szCs w:val="20"/>
          <w:lang w:val="en-US"/>
        </w:rPr>
      </w:pPr>
    </w:p>
    <w:p w14:paraId="51250F8D" w14:textId="736219CA" w:rsidR="009C018D" w:rsidRPr="00AC687F" w:rsidRDefault="00CA3F48" w:rsidP="009C018D">
      <w:pPr>
        <w:spacing w:before="0"/>
        <w:ind w:hanging="90"/>
        <w:rPr>
          <w:rFonts w:ascii="Arial" w:eastAsia="Calibri" w:hAnsi="Arial"/>
          <w:color w:val="auto"/>
          <w:szCs w:val="20"/>
          <w:lang w:val="en-US"/>
        </w:rPr>
      </w:pPr>
      <w:r w:rsidRPr="00AC687F">
        <w:rPr>
          <w:rFonts w:ascii="Arial" w:eastAsia="Calibri" w:hAnsi="Arial"/>
          <w:color w:val="auto"/>
          <w:szCs w:val="20"/>
          <w:lang w:val="en-US"/>
        </w:rPr>
        <w:t>IIS No.</w:t>
      </w:r>
      <w:r w:rsidR="00B01638" w:rsidRPr="00AC687F">
        <w:rPr>
          <w:rFonts w:ascii="Arial" w:eastAsia="Calibri" w:hAnsi="Arial"/>
          <w:color w:val="auto"/>
          <w:szCs w:val="20"/>
          <w:lang w:val="en-US"/>
        </w:rPr>
        <w:t> </w:t>
      </w:r>
      <w:r w:rsidR="000D51F9" w:rsidRPr="00AC687F">
        <w:rPr>
          <w:rFonts w:ascii="Arial" w:eastAsia="Calibri" w:hAnsi="Arial"/>
          <w:color w:val="auto"/>
          <w:szCs w:val="20"/>
          <w:lang w:val="en-US"/>
        </w:rPr>
        <w:t>: _</w:t>
      </w:r>
      <w:r w:rsidR="00B01638" w:rsidRPr="00AC687F">
        <w:rPr>
          <w:rFonts w:ascii="Arial" w:eastAsia="Calibri" w:hAnsi="Arial"/>
          <w:color w:val="auto"/>
          <w:szCs w:val="20"/>
          <w:lang w:val="en-US"/>
        </w:rPr>
        <w:t>________________</w:t>
      </w:r>
      <w:r w:rsidR="009C018D" w:rsidRPr="00AC687F">
        <w:rPr>
          <w:rFonts w:ascii="Arial" w:eastAsia="Calibri" w:hAnsi="Arial"/>
          <w:color w:val="auto"/>
          <w:szCs w:val="20"/>
          <w:lang w:val="en-US"/>
        </w:rPr>
        <w:t xml:space="preserve">                 </w:t>
      </w:r>
      <w:r w:rsidRPr="00AC687F">
        <w:rPr>
          <w:rFonts w:ascii="Arial" w:eastAsia="Calibri" w:hAnsi="Arial"/>
          <w:color w:val="auto"/>
          <w:szCs w:val="20"/>
          <w:lang w:val="en-US"/>
        </w:rPr>
        <w:t>Inspection</w:t>
      </w:r>
      <w:r w:rsidR="000D51F9" w:rsidRPr="00AC687F">
        <w:rPr>
          <w:rFonts w:ascii="Arial" w:eastAsia="Calibri" w:hAnsi="Arial"/>
          <w:color w:val="auto"/>
          <w:szCs w:val="20"/>
          <w:lang w:val="en-US"/>
        </w:rPr>
        <w:t> Date: _</w:t>
      </w:r>
      <w:r w:rsidR="009C018D" w:rsidRPr="00AC687F">
        <w:rPr>
          <w:rFonts w:ascii="Arial" w:eastAsia="Calibri" w:hAnsi="Arial"/>
          <w:color w:val="auto"/>
          <w:szCs w:val="20"/>
          <w:lang w:val="en-US"/>
        </w:rPr>
        <w:t>_________________________</w:t>
      </w:r>
      <w:r w:rsidR="009C018D" w:rsidRPr="00AC687F">
        <w:rPr>
          <w:rFonts w:ascii="Arial" w:eastAsia="Calibri" w:hAnsi="Arial"/>
          <w:color w:val="auto"/>
          <w:szCs w:val="20"/>
          <w:lang w:val="en-US"/>
        </w:rPr>
        <w:tab/>
        <w:t xml:space="preserve">                     </w:t>
      </w:r>
    </w:p>
    <w:p w14:paraId="15D27FE6" w14:textId="77777777" w:rsidR="009C018D" w:rsidRPr="00AC687F" w:rsidRDefault="009C018D" w:rsidP="009C018D">
      <w:pPr>
        <w:spacing w:before="0"/>
        <w:rPr>
          <w:rFonts w:ascii="Arial" w:eastAsia="Calibri" w:hAnsi="Arial"/>
          <w:color w:val="auto"/>
          <w:szCs w:val="20"/>
          <w:lang w:val="en-US"/>
        </w:rPr>
      </w:pPr>
    </w:p>
    <w:p w14:paraId="4414101C" w14:textId="0C3A259A" w:rsidR="00A43D40" w:rsidRPr="00AC687F" w:rsidRDefault="009C018D" w:rsidP="009C018D">
      <w:pPr>
        <w:spacing w:before="0"/>
        <w:ind w:hanging="90"/>
        <w:rPr>
          <w:rFonts w:ascii="Arial" w:eastAsia="Calibri" w:hAnsi="Arial"/>
          <w:b/>
          <w:color w:val="auto"/>
          <w:sz w:val="24"/>
          <w:szCs w:val="24"/>
          <w:lang w:val="en-US"/>
        </w:rPr>
      </w:pPr>
      <w:r w:rsidRPr="00AC687F">
        <w:rPr>
          <w:rFonts w:ascii="Arial" w:eastAsia="Calibri" w:hAnsi="Arial"/>
          <w:color w:val="auto"/>
          <w:szCs w:val="20"/>
          <w:lang w:val="en-US"/>
        </w:rPr>
        <w:tab/>
        <w:t xml:space="preserve">                    </w:t>
      </w:r>
      <w:r w:rsidR="00B01638" w:rsidRPr="00AC687F">
        <w:rPr>
          <w:rFonts w:ascii="Arial" w:eastAsia="Calibri" w:hAnsi="Arial"/>
          <w:color w:val="auto"/>
          <w:szCs w:val="20"/>
          <w:lang w:val="en-US"/>
        </w:rPr>
        <w:t xml:space="preserve">      </w:t>
      </w:r>
    </w:p>
    <w:p w14:paraId="60B1D3C8" w14:textId="4C3FECC3" w:rsidR="00B01638" w:rsidRPr="00AC687F" w:rsidRDefault="00CA3F48" w:rsidP="00A166B8">
      <w:pPr>
        <w:shd w:val="clear" w:color="auto" w:fill="F8DFD2" w:themeFill="accent3" w:themeFillTint="33"/>
        <w:spacing w:before="0" w:after="120"/>
        <w:ind w:hanging="91"/>
        <w:jc w:val="center"/>
        <w:rPr>
          <w:rFonts w:ascii="Arial" w:eastAsia="Calibri" w:hAnsi="Arial"/>
          <w:b/>
          <w:color w:val="auto"/>
          <w:sz w:val="24"/>
          <w:szCs w:val="24"/>
          <w:lang w:val="en-US"/>
        </w:rPr>
      </w:pPr>
      <w:r w:rsidRPr="00AC687F">
        <w:rPr>
          <w:rFonts w:ascii="Arial" w:eastAsia="Calibri" w:hAnsi="Arial"/>
          <w:b/>
          <w:color w:val="auto"/>
          <w:sz w:val="24"/>
          <w:szCs w:val="24"/>
          <w:lang w:val="en-US"/>
        </w:rPr>
        <w:t>DANGEROUS GOODS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902"/>
        <w:gridCol w:w="1237"/>
        <w:gridCol w:w="2250"/>
        <w:gridCol w:w="2880"/>
        <w:gridCol w:w="2340"/>
      </w:tblGrid>
      <w:tr w:rsidR="0098379B" w:rsidRPr="00AC687F" w14:paraId="60D23072" w14:textId="77777777" w:rsidTr="009C018D">
        <w:tc>
          <w:tcPr>
            <w:tcW w:w="1368" w:type="dxa"/>
            <w:gridSpan w:val="2"/>
            <w:shd w:val="clear" w:color="auto" w:fill="E7E6E6" w:themeFill="background2"/>
          </w:tcPr>
          <w:p w14:paraId="7A16E293" w14:textId="5A8226A6" w:rsidR="0098379B" w:rsidRPr="00AC687F" w:rsidRDefault="0098379B" w:rsidP="00C301D2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UN</w:t>
            </w:r>
            <w:r w:rsidR="00CA3F48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Number</w:t>
            </w:r>
          </w:p>
        </w:tc>
        <w:tc>
          <w:tcPr>
            <w:tcW w:w="1237" w:type="dxa"/>
            <w:shd w:val="clear" w:color="auto" w:fill="E7E6E6" w:themeFill="background2"/>
          </w:tcPr>
          <w:p w14:paraId="5CD9A1DA" w14:textId="047AF8B8" w:rsidR="0098379B" w:rsidRPr="00AC687F" w:rsidRDefault="000D51F9" w:rsidP="00B01638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Special Provision</w:t>
            </w:r>
          </w:p>
        </w:tc>
        <w:tc>
          <w:tcPr>
            <w:tcW w:w="5130" w:type="dxa"/>
            <w:gridSpan w:val="2"/>
            <w:shd w:val="clear" w:color="auto" w:fill="E7E6E6" w:themeFill="background2"/>
          </w:tcPr>
          <w:p w14:paraId="5AFF2B32" w14:textId="4D427E2C" w:rsidR="0098379B" w:rsidRPr="00AC687F" w:rsidRDefault="00CA3F48" w:rsidP="00B01638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Dangerous Goods Description</w:t>
            </w:r>
          </w:p>
        </w:tc>
        <w:tc>
          <w:tcPr>
            <w:tcW w:w="2340" w:type="dxa"/>
            <w:shd w:val="clear" w:color="auto" w:fill="E7E6E6" w:themeFill="background2"/>
          </w:tcPr>
          <w:p w14:paraId="57B096A5" w14:textId="1E2FC5EA" w:rsidR="00CA3F48" w:rsidRPr="00AC687F" w:rsidRDefault="00CA3F48" w:rsidP="00CA3F48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Proof</w:t>
            </w:r>
            <w:r w:rsidR="008816EE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of Classification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</w:t>
            </w:r>
          </w:p>
          <w:p w14:paraId="0A28F881" w14:textId="06CBF8FB" w:rsidR="0098379B" w:rsidRPr="00AC687F" w:rsidRDefault="00C301D2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(</w:t>
            </w:r>
            <w:r w:rsidR="00CA3F48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Section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2.2.1)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br/>
            </w:r>
            <w:r w:rsidR="0098379B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(</w:t>
            </w:r>
            <w:r w:rsidRPr="00AC687F">
              <w:rPr>
                <w:rFonts w:ascii="Arial" w:eastAsia="Calibri" w:hAnsi="Arial"/>
                <w:bCs/>
                <w:color w:val="auto"/>
                <w:sz w:val="16"/>
                <w:szCs w:val="16"/>
                <w:lang w:val="en-US"/>
              </w:rPr>
              <w:t>Exemption </w:t>
            </w:r>
            <w:r w:rsidR="0098379B" w:rsidRPr="00AC687F">
              <w:rPr>
                <w:rFonts w:ascii="Arial" w:eastAsia="Calibri" w:hAnsi="Arial"/>
                <w:bCs/>
                <w:color w:val="auto"/>
                <w:sz w:val="16"/>
                <w:szCs w:val="16"/>
                <w:lang w:val="en-US"/>
              </w:rPr>
              <w:t xml:space="preserve">: </w:t>
            </w:r>
            <w:r w:rsidR="008816EE">
              <w:rPr>
                <w:rFonts w:ascii="Arial" w:eastAsia="Calibri" w:hAnsi="Arial"/>
                <w:bCs/>
                <w:color w:val="auto"/>
                <w:sz w:val="16"/>
                <w:szCs w:val="16"/>
                <w:lang w:val="en-US"/>
              </w:rPr>
              <w:t>section</w:t>
            </w:r>
            <w:r w:rsidR="008816EE" w:rsidRPr="00AC687F">
              <w:rPr>
                <w:rFonts w:ascii="Arial" w:eastAsia="Calibri" w:hAnsi="Arial"/>
                <w:bCs/>
                <w:color w:val="auto"/>
                <w:sz w:val="16"/>
                <w:szCs w:val="16"/>
                <w:lang w:val="en-US"/>
              </w:rPr>
              <w:t xml:space="preserve"> </w:t>
            </w:r>
            <w:r w:rsidR="0098379B" w:rsidRPr="00AC687F">
              <w:rPr>
                <w:rFonts w:ascii="Arial" w:eastAsia="Calibri" w:hAnsi="Arial"/>
                <w:bCs/>
                <w:color w:val="auto"/>
                <w:sz w:val="16"/>
                <w:szCs w:val="16"/>
                <w:lang w:val="en-US"/>
              </w:rPr>
              <w:t>2.14.2)</w:t>
            </w:r>
          </w:p>
        </w:tc>
      </w:tr>
      <w:tr w:rsidR="0098379B" w:rsidRPr="00AC687F" w14:paraId="111D44D4" w14:textId="77777777" w:rsidTr="009C018D">
        <w:tc>
          <w:tcPr>
            <w:tcW w:w="466" w:type="dxa"/>
            <w:shd w:val="clear" w:color="auto" w:fill="auto"/>
          </w:tcPr>
          <w:p w14:paraId="7A997F78" w14:textId="77777777" w:rsidR="0098379B" w:rsidRPr="00AC687F" w:rsidRDefault="0098379B" w:rsidP="00B01638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1</w:t>
            </w:r>
          </w:p>
        </w:tc>
        <w:tc>
          <w:tcPr>
            <w:tcW w:w="902" w:type="dxa"/>
            <w:shd w:val="clear" w:color="auto" w:fill="auto"/>
          </w:tcPr>
          <w:p w14:paraId="6DBC1AAC" w14:textId="77777777" w:rsidR="0098379B" w:rsidRPr="00AC687F" w:rsidRDefault="0098379B" w:rsidP="00B01638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237" w:type="dxa"/>
          </w:tcPr>
          <w:p w14:paraId="70F4A3B4" w14:textId="77777777" w:rsidR="0098379B" w:rsidRPr="00AC687F" w:rsidRDefault="0098379B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  <w:tc>
          <w:tcPr>
            <w:tcW w:w="2250" w:type="dxa"/>
            <w:shd w:val="clear" w:color="auto" w:fill="auto"/>
          </w:tcPr>
          <w:p w14:paraId="35894A3D" w14:textId="77777777" w:rsidR="000D51F9" w:rsidRPr="00AC687F" w:rsidRDefault="000D51F9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Primary class:</w:t>
            </w:r>
          </w:p>
          <w:p w14:paraId="2FAADA4E" w14:textId="158108F2" w:rsidR="0098379B" w:rsidRPr="00AC687F" w:rsidRDefault="000D51F9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Subsidiary class:</w:t>
            </w:r>
          </w:p>
          <w:p w14:paraId="1240F845" w14:textId="77777777" w:rsidR="000D51F9" w:rsidRPr="00AC687F" w:rsidRDefault="000D51F9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4B1E3836" w14:textId="384339D9" w:rsidR="0098379B" w:rsidRPr="00AC687F" w:rsidRDefault="000D51F9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Packing group:</w:t>
            </w:r>
          </w:p>
        </w:tc>
        <w:tc>
          <w:tcPr>
            <w:tcW w:w="2880" w:type="dxa"/>
            <w:shd w:val="clear" w:color="auto" w:fill="auto"/>
          </w:tcPr>
          <w:p w14:paraId="21E7C447" w14:textId="5A1B5EC4" w:rsidR="0098379B" w:rsidRPr="00AC687F" w:rsidRDefault="008816EE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</w:t>
            </w:r>
            <w:r w:rsidR="000D51F9"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hipping name:</w:t>
            </w:r>
          </w:p>
          <w:p w14:paraId="06DDF767" w14:textId="77777777" w:rsidR="000D51F9" w:rsidRPr="00AC687F" w:rsidRDefault="000D51F9" w:rsidP="00B01638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  <w:p w14:paraId="63DD3D0F" w14:textId="77777777" w:rsidR="0098379B" w:rsidRPr="00AC687F" w:rsidRDefault="0098379B" w:rsidP="00B01638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___________________</w:t>
            </w:r>
          </w:p>
        </w:tc>
        <w:tc>
          <w:tcPr>
            <w:tcW w:w="2340" w:type="dxa"/>
            <w:shd w:val="clear" w:color="auto" w:fill="auto"/>
          </w:tcPr>
          <w:p w14:paraId="397C56F8" w14:textId="7B6E7E4A" w:rsidR="0098379B" w:rsidRPr="00AC687F" w:rsidRDefault="0098379B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</w:t>
            </w:r>
            <w:r w:rsidR="000D51F9"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yes</w:t>
            </w:r>
          </w:p>
          <w:p w14:paraId="141DC303" w14:textId="77777777" w:rsidR="00C301D2" w:rsidRPr="00AC687F" w:rsidRDefault="00C301D2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72213EDC" w14:textId="02A2E1F5" w:rsidR="0098379B" w:rsidRPr="00AC687F" w:rsidRDefault="0098379B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="000D51F9"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no</w:t>
            </w:r>
          </w:p>
          <w:p w14:paraId="32A8CF16" w14:textId="436F18AE" w:rsidR="0098379B" w:rsidRPr="00AC687F" w:rsidRDefault="0098379B" w:rsidP="00B01638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</w:tr>
      <w:tr w:rsidR="000D51F9" w:rsidRPr="00AC687F" w14:paraId="610BD4A9" w14:textId="77777777" w:rsidTr="009C018D">
        <w:tc>
          <w:tcPr>
            <w:tcW w:w="466" w:type="dxa"/>
            <w:shd w:val="clear" w:color="auto" w:fill="auto"/>
          </w:tcPr>
          <w:p w14:paraId="2AE64315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2</w:t>
            </w:r>
          </w:p>
        </w:tc>
        <w:tc>
          <w:tcPr>
            <w:tcW w:w="902" w:type="dxa"/>
            <w:shd w:val="clear" w:color="auto" w:fill="auto"/>
          </w:tcPr>
          <w:p w14:paraId="5EA85874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237" w:type="dxa"/>
          </w:tcPr>
          <w:p w14:paraId="4D7AD209" w14:textId="329BDDFD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bookmarkStart w:id="0" w:name="_GoBack"/>
            <w:bookmarkEnd w:id="0"/>
          </w:p>
        </w:tc>
        <w:tc>
          <w:tcPr>
            <w:tcW w:w="2250" w:type="dxa"/>
            <w:shd w:val="clear" w:color="auto" w:fill="auto"/>
          </w:tcPr>
          <w:p w14:paraId="68C92928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Primary class:</w:t>
            </w:r>
          </w:p>
          <w:p w14:paraId="083CDDBE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Subsidiary class:</w:t>
            </w:r>
          </w:p>
          <w:p w14:paraId="22137F51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1C803739" w14:textId="6108103A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Packing group:</w:t>
            </w:r>
          </w:p>
        </w:tc>
        <w:tc>
          <w:tcPr>
            <w:tcW w:w="2880" w:type="dxa"/>
            <w:shd w:val="clear" w:color="auto" w:fill="auto"/>
          </w:tcPr>
          <w:p w14:paraId="3CE791AA" w14:textId="670F7E23" w:rsidR="000D51F9" w:rsidRPr="00AC687F" w:rsidRDefault="008816EE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</w:t>
            </w:r>
            <w:r w:rsidR="000D51F9"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hipping name:</w:t>
            </w:r>
          </w:p>
          <w:p w14:paraId="1ACBF18A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  <w:p w14:paraId="7E9B2E32" w14:textId="1CFDF940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___________________</w:t>
            </w:r>
          </w:p>
        </w:tc>
        <w:tc>
          <w:tcPr>
            <w:tcW w:w="2340" w:type="dxa"/>
            <w:shd w:val="clear" w:color="auto" w:fill="auto"/>
          </w:tcPr>
          <w:p w14:paraId="564FD5FA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yes</w:t>
            </w:r>
          </w:p>
          <w:p w14:paraId="4FD0CDD5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18754171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no</w:t>
            </w:r>
          </w:p>
          <w:p w14:paraId="7C9E5410" w14:textId="33A8EABF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</w:tr>
      <w:tr w:rsidR="000D51F9" w:rsidRPr="00AC687F" w14:paraId="4468CA87" w14:textId="77777777" w:rsidTr="009C018D">
        <w:tc>
          <w:tcPr>
            <w:tcW w:w="466" w:type="dxa"/>
            <w:shd w:val="clear" w:color="auto" w:fill="auto"/>
          </w:tcPr>
          <w:p w14:paraId="1DEA3223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3</w:t>
            </w:r>
          </w:p>
        </w:tc>
        <w:tc>
          <w:tcPr>
            <w:tcW w:w="902" w:type="dxa"/>
            <w:shd w:val="clear" w:color="auto" w:fill="auto"/>
          </w:tcPr>
          <w:p w14:paraId="3C921AEB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237" w:type="dxa"/>
          </w:tcPr>
          <w:p w14:paraId="3D9A51F2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  <w:tc>
          <w:tcPr>
            <w:tcW w:w="2250" w:type="dxa"/>
            <w:shd w:val="clear" w:color="auto" w:fill="auto"/>
          </w:tcPr>
          <w:p w14:paraId="7167E25A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Primary class:</w:t>
            </w:r>
          </w:p>
          <w:p w14:paraId="39639BB2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Subsidiary class:</w:t>
            </w:r>
          </w:p>
          <w:p w14:paraId="3D58BF06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08DA78E8" w14:textId="10A52E56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Packing group:</w:t>
            </w:r>
          </w:p>
        </w:tc>
        <w:tc>
          <w:tcPr>
            <w:tcW w:w="2880" w:type="dxa"/>
            <w:shd w:val="clear" w:color="auto" w:fill="auto"/>
          </w:tcPr>
          <w:p w14:paraId="179B324B" w14:textId="5866E4FF" w:rsidR="000D51F9" w:rsidRPr="00AC687F" w:rsidRDefault="008816EE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</w:t>
            </w:r>
            <w:r w:rsidR="000D51F9"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hipping name:</w:t>
            </w:r>
          </w:p>
          <w:p w14:paraId="37E52151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  <w:p w14:paraId="337CB6CC" w14:textId="6C3BF17F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___________________</w:t>
            </w:r>
          </w:p>
        </w:tc>
        <w:tc>
          <w:tcPr>
            <w:tcW w:w="2340" w:type="dxa"/>
            <w:shd w:val="clear" w:color="auto" w:fill="auto"/>
          </w:tcPr>
          <w:p w14:paraId="52AC8381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yes</w:t>
            </w:r>
          </w:p>
          <w:p w14:paraId="3F3DDB22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430C7713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no</w:t>
            </w:r>
          </w:p>
          <w:p w14:paraId="062494B0" w14:textId="1A2E4B70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</w:tr>
      <w:tr w:rsidR="000D51F9" w:rsidRPr="00AC687F" w14:paraId="2C78FE85" w14:textId="77777777" w:rsidTr="009C018D">
        <w:tc>
          <w:tcPr>
            <w:tcW w:w="466" w:type="dxa"/>
            <w:shd w:val="clear" w:color="auto" w:fill="auto"/>
          </w:tcPr>
          <w:p w14:paraId="032E656E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</w:t>
            </w:r>
          </w:p>
        </w:tc>
        <w:tc>
          <w:tcPr>
            <w:tcW w:w="902" w:type="dxa"/>
            <w:shd w:val="clear" w:color="auto" w:fill="auto"/>
          </w:tcPr>
          <w:p w14:paraId="25F5CBE9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237" w:type="dxa"/>
          </w:tcPr>
          <w:p w14:paraId="7F40770F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  <w:tc>
          <w:tcPr>
            <w:tcW w:w="2250" w:type="dxa"/>
            <w:shd w:val="clear" w:color="auto" w:fill="auto"/>
          </w:tcPr>
          <w:p w14:paraId="2387212E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Primary class:</w:t>
            </w:r>
          </w:p>
          <w:p w14:paraId="1210B4CF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Subsidiary class:</w:t>
            </w:r>
          </w:p>
          <w:p w14:paraId="25F52D89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05FF8E95" w14:textId="49E0AD6C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Packing group:</w:t>
            </w:r>
          </w:p>
        </w:tc>
        <w:tc>
          <w:tcPr>
            <w:tcW w:w="2880" w:type="dxa"/>
            <w:shd w:val="clear" w:color="auto" w:fill="auto"/>
          </w:tcPr>
          <w:p w14:paraId="3707709A" w14:textId="7E6BF422" w:rsidR="000D51F9" w:rsidRPr="00AC687F" w:rsidRDefault="008816EE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</w:t>
            </w:r>
            <w:r w:rsidR="000D51F9"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hipping name:</w:t>
            </w:r>
          </w:p>
          <w:p w14:paraId="33779CF6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  <w:p w14:paraId="431740C5" w14:textId="0ECD5B1E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___________________</w:t>
            </w:r>
          </w:p>
        </w:tc>
        <w:tc>
          <w:tcPr>
            <w:tcW w:w="2340" w:type="dxa"/>
            <w:shd w:val="clear" w:color="auto" w:fill="auto"/>
          </w:tcPr>
          <w:p w14:paraId="772D47E4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yes</w:t>
            </w:r>
          </w:p>
          <w:p w14:paraId="1F2BE64C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722EBDCF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no</w:t>
            </w:r>
          </w:p>
          <w:p w14:paraId="0212F621" w14:textId="70D86C7E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</w:tr>
      <w:tr w:rsidR="000D51F9" w:rsidRPr="00AC687F" w14:paraId="0B59FBEC" w14:textId="77777777" w:rsidTr="009C018D">
        <w:tc>
          <w:tcPr>
            <w:tcW w:w="466" w:type="dxa"/>
            <w:shd w:val="clear" w:color="auto" w:fill="auto"/>
          </w:tcPr>
          <w:p w14:paraId="38C90671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</w:t>
            </w:r>
          </w:p>
        </w:tc>
        <w:tc>
          <w:tcPr>
            <w:tcW w:w="902" w:type="dxa"/>
            <w:shd w:val="clear" w:color="auto" w:fill="auto"/>
          </w:tcPr>
          <w:p w14:paraId="1308EA88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237" w:type="dxa"/>
          </w:tcPr>
          <w:p w14:paraId="7F5F54F1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  <w:tc>
          <w:tcPr>
            <w:tcW w:w="2250" w:type="dxa"/>
            <w:shd w:val="clear" w:color="auto" w:fill="auto"/>
          </w:tcPr>
          <w:p w14:paraId="2DB0BA5E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Primary class:</w:t>
            </w:r>
          </w:p>
          <w:p w14:paraId="6FEA6AE8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Subsidiary class:</w:t>
            </w:r>
          </w:p>
          <w:p w14:paraId="0F14406B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1B09B665" w14:textId="16F7FF59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Packing group:</w:t>
            </w:r>
          </w:p>
        </w:tc>
        <w:tc>
          <w:tcPr>
            <w:tcW w:w="2880" w:type="dxa"/>
            <w:shd w:val="clear" w:color="auto" w:fill="auto"/>
          </w:tcPr>
          <w:p w14:paraId="323EEF61" w14:textId="0E81B2F7" w:rsidR="000D51F9" w:rsidRPr="00AC687F" w:rsidRDefault="008816EE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</w:t>
            </w:r>
            <w:r w:rsidR="000D51F9"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hipping name:</w:t>
            </w:r>
          </w:p>
          <w:p w14:paraId="33723973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  <w:p w14:paraId="029DBA79" w14:textId="4012C91E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___________________</w:t>
            </w:r>
          </w:p>
        </w:tc>
        <w:tc>
          <w:tcPr>
            <w:tcW w:w="2340" w:type="dxa"/>
            <w:shd w:val="clear" w:color="auto" w:fill="auto"/>
          </w:tcPr>
          <w:p w14:paraId="2BBA63A9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yes</w:t>
            </w:r>
          </w:p>
          <w:p w14:paraId="288E031E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  <w:p w14:paraId="6B1A5CA1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no</w:t>
            </w:r>
          </w:p>
          <w:p w14:paraId="0D8D9356" w14:textId="7DA9C298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2976E62A" w14:textId="77777777" w:rsidR="00B01638" w:rsidRPr="00AC687F" w:rsidRDefault="00B01638" w:rsidP="00B01638">
      <w:pPr>
        <w:spacing w:before="0"/>
        <w:ind w:hanging="90"/>
        <w:rPr>
          <w:rFonts w:ascii="Arial" w:eastAsia="Calibri" w:hAnsi="Arial"/>
          <w:b/>
          <w:color w:val="FFFFFF"/>
          <w:sz w:val="24"/>
          <w:szCs w:val="24"/>
          <w:highlight w:val="black"/>
          <w:lang w:val="en-US"/>
        </w:rPr>
      </w:pPr>
    </w:p>
    <w:p w14:paraId="71343683" w14:textId="77777777" w:rsidR="00C301D2" w:rsidRPr="00AC687F" w:rsidRDefault="00C301D2" w:rsidP="007C654E">
      <w:pPr>
        <w:spacing w:before="0"/>
        <w:rPr>
          <w:rFonts w:ascii="Arial" w:eastAsia="Calibri" w:hAnsi="Arial"/>
          <w:b/>
          <w:color w:val="auto"/>
          <w:sz w:val="22"/>
          <w:szCs w:val="22"/>
          <w:lang w:val="en-US"/>
        </w:rPr>
      </w:pPr>
    </w:p>
    <w:p w14:paraId="7847AB9E" w14:textId="6A967A1F" w:rsidR="00B01638" w:rsidRPr="00AC687F" w:rsidRDefault="008F114E" w:rsidP="00A166B8">
      <w:pPr>
        <w:shd w:val="clear" w:color="auto" w:fill="F8DFD2" w:themeFill="accent3" w:themeFillTint="33"/>
        <w:spacing w:before="0" w:after="120"/>
        <w:ind w:hanging="91"/>
        <w:jc w:val="center"/>
        <w:rPr>
          <w:rFonts w:ascii="Arial" w:eastAsia="Calibri" w:hAnsi="Arial"/>
          <w:b/>
          <w:color w:val="auto"/>
          <w:sz w:val="24"/>
          <w:szCs w:val="24"/>
          <w:lang w:val="en-US"/>
        </w:rPr>
      </w:pPr>
      <w:r w:rsidRPr="00AC687F">
        <w:rPr>
          <w:rFonts w:ascii="Arial" w:eastAsia="Calibri" w:hAnsi="Arial"/>
          <w:b/>
          <w:color w:val="auto"/>
          <w:sz w:val="24"/>
          <w:szCs w:val="24"/>
          <w:lang w:val="en-US"/>
        </w:rPr>
        <w:t>EXEMPTIONS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268"/>
        <w:gridCol w:w="5544"/>
      </w:tblGrid>
      <w:tr w:rsidR="00B01638" w:rsidRPr="00AC687F" w14:paraId="32F53684" w14:textId="77777777" w:rsidTr="00A166B8">
        <w:tc>
          <w:tcPr>
            <w:tcW w:w="2263" w:type="dxa"/>
            <w:shd w:val="clear" w:color="auto" w:fill="E7E6E6" w:themeFill="background2"/>
          </w:tcPr>
          <w:p w14:paraId="07CBDFAC" w14:textId="2D103041" w:rsidR="00B01638" w:rsidRPr="00AC687F" w:rsidRDefault="000D51F9" w:rsidP="00222111">
            <w:pPr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Cs w:val="20"/>
                <w:lang w:val="en-US"/>
              </w:rPr>
              <w:t>Section(s) of the TDG Regulations</w:t>
            </w:r>
          </w:p>
        </w:tc>
        <w:tc>
          <w:tcPr>
            <w:tcW w:w="2268" w:type="dxa"/>
            <w:shd w:val="clear" w:color="auto" w:fill="E7E6E6" w:themeFill="background2"/>
          </w:tcPr>
          <w:p w14:paraId="33508D12" w14:textId="20BB75E3" w:rsidR="00B01638" w:rsidRPr="00AC687F" w:rsidRDefault="000D51F9">
            <w:pPr>
              <w:spacing w:before="0"/>
              <w:rPr>
                <w:rFonts w:ascii="Arial" w:eastAsia="Calibri" w:hAnsi="Arial"/>
                <w:color w:val="auto"/>
                <w:szCs w:val="20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Cs w:val="20"/>
                <w:lang w:val="en-US"/>
              </w:rPr>
              <w:t xml:space="preserve">In </w:t>
            </w:r>
            <w:r w:rsidR="008816EE">
              <w:rPr>
                <w:rFonts w:ascii="Arial" w:eastAsia="Calibri" w:hAnsi="Arial"/>
                <w:color w:val="auto"/>
                <w:szCs w:val="20"/>
                <w:lang w:val="en-US"/>
              </w:rPr>
              <w:t>Compliance</w:t>
            </w:r>
            <w:r w:rsidR="008816EE" w:rsidRPr="00AC687F">
              <w:rPr>
                <w:rFonts w:ascii="Arial" w:eastAsia="Calibri" w:hAnsi="Arial"/>
                <w:color w:val="auto"/>
                <w:szCs w:val="20"/>
                <w:lang w:val="en-US"/>
              </w:rPr>
              <w:t xml:space="preserve"> </w:t>
            </w:r>
            <w:r w:rsidRPr="00AC687F">
              <w:rPr>
                <w:rFonts w:ascii="Arial" w:eastAsia="Calibri" w:hAnsi="Arial"/>
                <w:color w:val="auto"/>
                <w:szCs w:val="20"/>
                <w:lang w:val="en-US"/>
              </w:rPr>
              <w:t>with the TDG Regulations</w:t>
            </w:r>
          </w:p>
        </w:tc>
        <w:tc>
          <w:tcPr>
            <w:tcW w:w="5544" w:type="dxa"/>
            <w:shd w:val="clear" w:color="auto" w:fill="E7E6E6" w:themeFill="background2"/>
          </w:tcPr>
          <w:p w14:paraId="3440BF3C" w14:textId="36AF74CC" w:rsidR="00B01638" w:rsidRPr="00AC687F" w:rsidRDefault="000D51F9" w:rsidP="00222111">
            <w:pPr>
              <w:spacing w:before="0"/>
              <w:rPr>
                <w:rFonts w:ascii="Arial" w:eastAsia="Calibri" w:hAnsi="Arial"/>
                <w:color w:val="auto"/>
                <w:szCs w:val="20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Cs w:val="20"/>
                <w:lang w:val="en-US"/>
              </w:rPr>
              <w:t>Exempt Part (s)</w:t>
            </w:r>
          </w:p>
        </w:tc>
      </w:tr>
      <w:tr w:rsidR="00B01638" w:rsidRPr="00AC687F" w14:paraId="01482303" w14:textId="77777777" w:rsidTr="00A166B8">
        <w:tc>
          <w:tcPr>
            <w:tcW w:w="2263" w:type="dxa"/>
            <w:shd w:val="clear" w:color="auto" w:fill="auto"/>
          </w:tcPr>
          <w:p w14:paraId="04393801" w14:textId="77777777" w:rsidR="00B01638" w:rsidRPr="00AC687F" w:rsidRDefault="00B01638" w:rsidP="00B01638">
            <w:pPr>
              <w:spacing w:before="0"/>
              <w:jc w:val="center"/>
              <w:rPr>
                <w:rFonts w:ascii="Arial" w:eastAsia="Calibri" w:hAnsi="Arial"/>
                <w:b/>
                <w:color w:val="auto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22262DDF" w14:textId="49B29CAF" w:rsidR="00B01638" w:rsidRPr="00AC687F" w:rsidRDefault="00B01638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sym w:font="Wingdings" w:char="F06F"/>
            </w:r>
            <w:r w:rsidR="000D51F9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yes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                </w:t>
            </w:r>
            <w:r w:rsidR="00F85808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                          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 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5544" w:type="dxa"/>
          </w:tcPr>
          <w:p w14:paraId="348B4973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2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6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10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 N / A</w:t>
            </w:r>
          </w:p>
          <w:p w14:paraId="5E8D8676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3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7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 Part 11</w:t>
            </w:r>
          </w:p>
          <w:p w14:paraId="766C33DB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4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8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 Part 12</w:t>
            </w:r>
          </w:p>
          <w:p w14:paraId="4EA3E9AB" w14:textId="300E5457" w:rsidR="00B01638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5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9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 All parts</w:t>
            </w:r>
          </w:p>
        </w:tc>
      </w:tr>
      <w:tr w:rsidR="000D51F9" w:rsidRPr="00AC687F" w14:paraId="3F64BDAD" w14:textId="77777777" w:rsidTr="00A166B8">
        <w:tc>
          <w:tcPr>
            <w:tcW w:w="2263" w:type="dxa"/>
            <w:shd w:val="clear" w:color="auto" w:fill="auto"/>
          </w:tcPr>
          <w:p w14:paraId="4773CE0E" w14:textId="77777777" w:rsidR="000D51F9" w:rsidRPr="00AC687F" w:rsidRDefault="000D51F9" w:rsidP="000D51F9">
            <w:pPr>
              <w:spacing w:before="0"/>
              <w:jc w:val="center"/>
              <w:rPr>
                <w:rFonts w:ascii="Arial" w:eastAsia="Calibri" w:hAnsi="Arial"/>
                <w:b/>
                <w:color w:val="auto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40B4D01F" w14:textId="0F2110E9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yes                                               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sym w:font="Wingdings" w:char="F06F"/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5544" w:type="dxa"/>
          </w:tcPr>
          <w:p w14:paraId="4073424D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2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6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10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 N / A</w:t>
            </w:r>
          </w:p>
          <w:p w14:paraId="20C34FA7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3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7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 Part 11</w:t>
            </w:r>
          </w:p>
          <w:p w14:paraId="7FD37EAC" w14:textId="77777777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4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8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 Part 12</w:t>
            </w:r>
          </w:p>
          <w:p w14:paraId="71D62560" w14:textId="6FAF97D9" w:rsidR="000D51F9" w:rsidRPr="00AC687F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5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 Part 9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 All parts</w:t>
            </w:r>
          </w:p>
        </w:tc>
      </w:tr>
    </w:tbl>
    <w:p w14:paraId="0F5DFE61" w14:textId="77777777" w:rsidR="005E3E31" w:rsidRPr="00AC687F" w:rsidRDefault="005E3E31" w:rsidP="00B01638">
      <w:pPr>
        <w:spacing w:before="0"/>
        <w:rPr>
          <w:rFonts w:ascii="Arial" w:eastAsia="Calibri" w:hAnsi="Arial"/>
          <w:b/>
          <w:color w:val="auto"/>
          <w:sz w:val="22"/>
          <w:szCs w:val="18"/>
          <w:lang w:val="en-US"/>
        </w:rPr>
      </w:pPr>
    </w:p>
    <w:p w14:paraId="5122BEB2" w14:textId="2824BE42" w:rsidR="00B01638" w:rsidRPr="00AC687F" w:rsidRDefault="000D51F9" w:rsidP="00A166B8">
      <w:pPr>
        <w:shd w:val="clear" w:color="auto" w:fill="F8DFD2" w:themeFill="accent3" w:themeFillTint="33"/>
        <w:spacing w:before="0" w:after="120"/>
        <w:ind w:hanging="91"/>
        <w:jc w:val="center"/>
        <w:rPr>
          <w:rFonts w:ascii="Arial" w:eastAsia="Calibri" w:hAnsi="Arial"/>
          <w:b/>
          <w:color w:val="auto"/>
          <w:sz w:val="24"/>
          <w:szCs w:val="24"/>
          <w:lang w:val="en-US"/>
        </w:rPr>
      </w:pPr>
      <w:r w:rsidRPr="00AC687F">
        <w:rPr>
          <w:rFonts w:ascii="Arial" w:eastAsia="Calibri" w:hAnsi="Arial"/>
          <w:b/>
          <w:color w:val="auto"/>
          <w:sz w:val="24"/>
          <w:szCs w:val="24"/>
          <w:lang w:val="en-US"/>
        </w:rPr>
        <w:t>SHIPPING DOCUMENTS</w:t>
      </w: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8"/>
        <w:gridCol w:w="4837"/>
      </w:tblGrid>
      <w:tr w:rsidR="00B01638" w:rsidRPr="00AC687F" w14:paraId="27250857" w14:textId="77777777" w:rsidTr="008C096F">
        <w:tc>
          <w:tcPr>
            <w:tcW w:w="4158" w:type="dxa"/>
            <w:shd w:val="clear" w:color="auto" w:fill="E7E6E6" w:themeFill="background2"/>
          </w:tcPr>
          <w:p w14:paraId="7BAC04BC" w14:textId="532D2A4F" w:rsidR="00B01638" w:rsidRPr="00AC687F" w:rsidRDefault="000D51F9" w:rsidP="000D51F9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Number of </w:t>
            </w:r>
            <w:r w:rsidR="000D3FAF"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dangerous goods </w:t>
            </w: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shipments per year </w:t>
            </w:r>
            <w:r w:rsidR="000D3FA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br/>
            </w: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(approximate)</w:t>
            </w:r>
          </w:p>
        </w:tc>
        <w:tc>
          <w:tcPr>
            <w:tcW w:w="4837" w:type="dxa"/>
            <w:shd w:val="clear" w:color="auto" w:fill="auto"/>
          </w:tcPr>
          <w:p w14:paraId="113E8946" w14:textId="77777777" w:rsidR="00B01638" w:rsidRPr="00AC687F" w:rsidRDefault="00B01638" w:rsidP="00B01638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</w:tr>
      <w:tr w:rsidR="00B01638" w:rsidRPr="00AC687F" w14:paraId="44005DE1" w14:textId="77777777" w:rsidTr="008C096F">
        <w:tc>
          <w:tcPr>
            <w:tcW w:w="4158" w:type="dxa"/>
            <w:shd w:val="clear" w:color="auto" w:fill="E7E6E6" w:themeFill="background2"/>
          </w:tcPr>
          <w:p w14:paraId="5327A922" w14:textId="0C02C10E" w:rsidR="00B01638" w:rsidRPr="00AC687F" w:rsidRDefault="000D51F9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Take a representative number of </w:t>
            </w:r>
            <w:r w:rsidR="00225595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shipping </w:t>
            </w:r>
            <w:r w:rsidR="00225595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br/>
            </w: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documents</w:t>
            </w:r>
            <w:r w:rsidR="00225595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 </w:t>
            </w: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to be </w:t>
            </w:r>
            <w:r w:rsidR="00225595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verified</w:t>
            </w:r>
            <w:r w:rsidR="00225595"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 </w:t>
            </w: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(</w:t>
            </w:r>
            <w:r w:rsidR="001540D8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min. </w:t>
            </w: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5)</w:t>
            </w:r>
          </w:p>
        </w:tc>
        <w:tc>
          <w:tcPr>
            <w:tcW w:w="4837" w:type="dxa"/>
            <w:shd w:val="clear" w:color="auto" w:fill="auto"/>
          </w:tcPr>
          <w:p w14:paraId="33905B03" w14:textId="77777777" w:rsidR="00B01638" w:rsidRPr="00AC687F" w:rsidRDefault="00B01638" w:rsidP="00B01638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</w:tr>
      <w:tr w:rsidR="00143A6A" w:rsidRPr="00AC687F" w14:paraId="74A6E9C7" w14:textId="77777777" w:rsidTr="008C096F">
        <w:tc>
          <w:tcPr>
            <w:tcW w:w="4158" w:type="dxa"/>
            <w:shd w:val="clear" w:color="auto" w:fill="E7E6E6" w:themeFill="background2"/>
          </w:tcPr>
          <w:p w14:paraId="0C9BCE41" w14:textId="60B4F087" w:rsidR="000D51F9" w:rsidRPr="00AC687F" w:rsidRDefault="000D51F9" w:rsidP="000D51F9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Have a </w:t>
            </w:r>
            <w:r w:rsidR="00225595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record of the </w:t>
            </w:r>
            <w:r w:rsidR="00BA6B84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clients</w:t>
            </w:r>
          </w:p>
          <w:p w14:paraId="3B5C55C5" w14:textId="7653B6C4" w:rsidR="00143A6A" w:rsidRPr="00AC687F" w:rsidRDefault="000D51F9" w:rsidP="00225595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(</w:t>
            </w:r>
            <w:r w:rsidR="00225595" w:rsidRPr="00225595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standardized means of containment</w:t>
            </w: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) </w:t>
            </w:r>
            <w:r w:rsidR="000D3FA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TDGA</w:t>
            </w:r>
            <w:r w:rsidR="000D3FAF"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 </w:t>
            </w:r>
            <w:r w:rsidR="00225595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br/>
            </w: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section 9 (1)</w:t>
            </w:r>
          </w:p>
        </w:tc>
        <w:tc>
          <w:tcPr>
            <w:tcW w:w="4837" w:type="dxa"/>
            <w:shd w:val="clear" w:color="auto" w:fill="auto"/>
          </w:tcPr>
          <w:p w14:paraId="60533F0E" w14:textId="77777777" w:rsidR="00143A6A" w:rsidRPr="00AC687F" w:rsidRDefault="00143A6A" w:rsidP="00B01638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</w:tr>
    </w:tbl>
    <w:p w14:paraId="5D1E47C5" w14:textId="77777777" w:rsidR="00B01638" w:rsidRPr="00AC687F" w:rsidRDefault="00B01638" w:rsidP="00B01638">
      <w:pPr>
        <w:tabs>
          <w:tab w:val="left" w:pos="900"/>
        </w:tabs>
        <w:autoSpaceDE w:val="0"/>
        <w:autoSpaceDN w:val="0"/>
        <w:adjustRightInd w:val="0"/>
        <w:spacing w:before="0"/>
        <w:ind w:right="-1170"/>
        <w:rPr>
          <w:rFonts w:ascii="Arial" w:eastAsia="Calibri" w:hAnsi="Arial"/>
          <w:color w:val="000000"/>
          <w:sz w:val="16"/>
          <w:szCs w:val="16"/>
          <w:u w:val="single"/>
          <w:lang w:val="en-US"/>
        </w:rPr>
      </w:pPr>
    </w:p>
    <w:p w14:paraId="6DB431E5" w14:textId="77777777" w:rsidR="00B01638" w:rsidRPr="00AC687F" w:rsidRDefault="00B01638" w:rsidP="00B01638">
      <w:pPr>
        <w:tabs>
          <w:tab w:val="left" w:pos="900"/>
        </w:tabs>
        <w:autoSpaceDE w:val="0"/>
        <w:autoSpaceDN w:val="0"/>
        <w:adjustRightInd w:val="0"/>
        <w:spacing w:before="0"/>
        <w:ind w:right="-1170"/>
        <w:rPr>
          <w:rFonts w:ascii="Arial" w:eastAsia="Calibri" w:hAnsi="Arial"/>
          <w:color w:val="000000"/>
          <w:szCs w:val="20"/>
          <w:lang w:val="en-US"/>
        </w:rPr>
      </w:pPr>
    </w:p>
    <w:p w14:paraId="17CAE5AD" w14:textId="77777777" w:rsidR="003D75C8" w:rsidRPr="00AC687F" w:rsidRDefault="003D75C8" w:rsidP="00B01638">
      <w:pPr>
        <w:tabs>
          <w:tab w:val="left" w:pos="900"/>
        </w:tabs>
        <w:autoSpaceDE w:val="0"/>
        <w:autoSpaceDN w:val="0"/>
        <w:adjustRightInd w:val="0"/>
        <w:spacing w:before="0"/>
        <w:ind w:right="-1170"/>
        <w:rPr>
          <w:rFonts w:ascii="Arial" w:eastAsia="Calibri" w:hAnsi="Arial"/>
          <w:color w:val="000000"/>
          <w:szCs w:val="20"/>
          <w:lang w:val="en-US"/>
        </w:rPr>
      </w:pPr>
    </w:p>
    <w:p w14:paraId="6E6F4A4C" w14:textId="77777777" w:rsidR="00243C96" w:rsidRPr="00AC687F" w:rsidRDefault="00243C96" w:rsidP="00B01638">
      <w:pPr>
        <w:tabs>
          <w:tab w:val="left" w:pos="900"/>
        </w:tabs>
        <w:autoSpaceDE w:val="0"/>
        <w:autoSpaceDN w:val="0"/>
        <w:adjustRightInd w:val="0"/>
        <w:spacing w:before="0"/>
        <w:ind w:right="-1170"/>
        <w:rPr>
          <w:rFonts w:ascii="Arial" w:eastAsia="Calibri" w:hAnsi="Arial"/>
          <w:color w:val="000000"/>
          <w:szCs w:val="20"/>
          <w:lang w:val="en-US"/>
        </w:rPr>
      </w:pPr>
    </w:p>
    <w:p w14:paraId="4C107236" w14:textId="77777777" w:rsidR="003D75C8" w:rsidRPr="00AC687F" w:rsidRDefault="003D75C8" w:rsidP="00B01638">
      <w:pPr>
        <w:tabs>
          <w:tab w:val="left" w:pos="900"/>
        </w:tabs>
        <w:autoSpaceDE w:val="0"/>
        <w:autoSpaceDN w:val="0"/>
        <w:adjustRightInd w:val="0"/>
        <w:spacing w:before="0"/>
        <w:ind w:right="-1170"/>
        <w:rPr>
          <w:rFonts w:ascii="Arial" w:eastAsia="Calibri" w:hAnsi="Arial"/>
          <w:color w:val="000000"/>
          <w:szCs w:val="20"/>
          <w:lang w:val="en-US"/>
        </w:rPr>
      </w:pPr>
    </w:p>
    <w:p w14:paraId="34EB1C86" w14:textId="518E4DB1" w:rsidR="00B01638" w:rsidRPr="00AC687F" w:rsidRDefault="000D51F9" w:rsidP="000D51F9">
      <w:pPr>
        <w:tabs>
          <w:tab w:val="left" w:pos="900"/>
        </w:tabs>
        <w:autoSpaceDE w:val="0"/>
        <w:autoSpaceDN w:val="0"/>
        <w:adjustRightInd w:val="0"/>
        <w:spacing w:before="0" w:after="120"/>
        <w:ind w:right="-1168"/>
        <w:rPr>
          <w:rFonts w:ascii="Arial" w:eastAsia="Calibri" w:hAnsi="Arial"/>
          <w:b/>
          <w:color w:val="000000"/>
          <w:sz w:val="22"/>
          <w:szCs w:val="22"/>
          <w:lang w:val="en-US"/>
        </w:rPr>
      </w:pPr>
      <w:r w:rsidRPr="00AC687F">
        <w:rPr>
          <w:rFonts w:ascii="Arial" w:eastAsia="Calibri" w:hAnsi="Arial"/>
          <w:b/>
          <w:color w:val="000000"/>
          <w:sz w:val="22"/>
          <w:szCs w:val="22"/>
          <w:lang w:val="en-US"/>
        </w:rPr>
        <w:t>On-site verification (if applicable)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2994"/>
      </w:tblGrid>
      <w:tr w:rsidR="00AE4756" w:rsidRPr="00187599" w14:paraId="31B9D210" w14:textId="25A18F08" w:rsidTr="00A166B8">
        <w:tc>
          <w:tcPr>
            <w:tcW w:w="6091" w:type="dxa"/>
            <w:shd w:val="clear" w:color="auto" w:fill="E7E6E6" w:themeFill="background2"/>
          </w:tcPr>
          <w:p w14:paraId="61DBBA49" w14:textId="04976E46" w:rsidR="00AE4756" w:rsidRPr="00AC687F" w:rsidRDefault="000D51F9">
            <w:pPr>
              <w:tabs>
                <w:tab w:val="left" w:pos="18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000000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000000"/>
                <w:sz w:val="18"/>
                <w:szCs w:val="18"/>
                <w:lang w:val="en-US"/>
              </w:rPr>
              <w:t>Location of shipping document (sections 3.7 to 3.10)</w:t>
            </w:r>
          </w:p>
        </w:tc>
        <w:tc>
          <w:tcPr>
            <w:tcW w:w="2994" w:type="dxa"/>
            <w:shd w:val="clear" w:color="auto" w:fill="auto"/>
          </w:tcPr>
          <w:p w14:paraId="3DCC5C0E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41F8DD81" w14:textId="63F45F99" w:rsidR="00AE4756" w:rsidRPr="00535AA0" w:rsidRDefault="000D51F9" w:rsidP="000D51F9">
            <w:pPr>
              <w:tabs>
                <w:tab w:val="left" w:pos="162"/>
              </w:tabs>
              <w:autoSpaceDE w:val="0"/>
              <w:autoSpaceDN w:val="0"/>
              <w:adjustRightInd w:val="0"/>
              <w:spacing w:before="0"/>
              <w:ind w:left="252" w:right="-1170" w:hanging="252"/>
              <w:rPr>
                <w:rFonts w:ascii="Arial" w:eastAsia="Calibri" w:hAnsi="Arial"/>
                <w:color w:val="000000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2E6E04" w:rsidRPr="00535AA0" w14:paraId="453D2C5D" w14:textId="77777777" w:rsidTr="002E6E04">
        <w:tc>
          <w:tcPr>
            <w:tcW w:w="6091" w:type="dxa"/>
            <w:shd w:val="clear" w:color="auto" w:fill="E7E6E6" w:themeFill="background2"/>
          </w:tcPr>
          <w:p w14:paraId="19620C35" w14:textId="7315051D" w:rsidR="000D51F9" w:rsidRPr="00AC687F" w:rsidRDefault="000D51F9" w:rsidP="000D51F9">
            <w:pPr>
              <w:tabs>
                <w:tab w:val="left" w:pos="18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Dangerous goods are accompanied by a </w:t>
            </w:r>
            <w:r w:rsidR="00225595">
              <w:rPr>
                <w:rFonts w:ascii="Arial" w:hAnsi="Arial"/>
                <w:color w:val="auto"/>
                <w:sz w:val="18"/>
                <w:szCs w:val="18"/>
                <w:lang w:val="en-US"/>
              </w:rPr>
              <w:t>s</w:t>
            </w:r>
            <w:r w:rsidR="00225595"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hipping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document</w:t>
            </w:r>
          </w:p>
          <w:p w14:paraId="4A3A28D9" w14:textId="5D671D7C" w:rsidR="002E6E04" w:rsidRPr="00AC687F" w:rsidDel="003D75C8" w:rsidRDefault="000D51F9">
            <w:pPr>
              <w:tabs>
                <w:tab w:val="left" w:pos="18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000000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(</w:t>
            </w:r>
            <w:r w:rsidR="00225595">
              <w:rPr>
                <w:rFonts w:ascii="Arial" w:hAnsi="Arial"/>
                <w:color w:val="auto"/>
                <w:sz w:val="18"/>
                <w:szCs w:val="18"/>
                <w:lang w:val="en-US"/>
              </w:rPr>
              <w:t>sections</w:t>
            </w:r>
            <w:r w:rsidR="00225595"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3.1 and 3.2)</w:t>
            </w:r>
          </w:p>
        </w:tc>
        <w:tc>
          <w:tcPr>
            <w:tcW w:w="2994" w:type="dxa"/>
            <w:shd w:val="clear" w:color="auto" w:fill="auto"/>
          </w:tcPr>
          <w:p w14:paraId="19FC3C93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343DE313" w14:textId="7CAC9EC7" w:rsidR="002E6E04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AE4756" w:rsidRPr="00535AA0" w14:paraId="7198890F" w14:textId="03566F2A" w:rsidTr="00A166B8">
        <w:tc>
          <w:tcPr>
            <w:tcW w:w="6091" w:type="dxa"/>
            <w:shd w:val="clear" w:color="auto" w:fill="E7E6E6" w:themeFill="background2"/>
          </w:tcPr>
          <w:p w14:paraId="18B802D9" w14:textId="57E30F90" w:rsidR="00AE4756" w:rsidRPr="00AC687F" w:rsidRDefault="00FD4906">
            <w:pPr>
              <w:tabs>
                <w:tab w:val="left" w:pos="18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Calibri" w:hAnsi="Arial"/>
                <w:color w:val="000000"/>
                <w:sz w:val="18"/>
                <w:szCs w:val="18"/>
                <w:lang w:val="en-US"/>
              </w:rPr>
              <w:t xml:space="preserve">Consist for transport by rail </w:t>
            </w:r>
            <w:r w:rsidR="000D51F9" w:rsidRPr="00AC687F">
              <w:rPr>
                <w:rFonts w:ascii="Arial" w:eastAsia="Calibri" w:hAnsi="Arial"/>
                <w:color w:val="000000"/>
                <w:sz w:val="18"/>
                <w:szCs w:val="18"/>
                <w:lang w:val="en-US"/>
              </w:rPr>
              <w:t>(Article 3.3)</w:t>
            </w:r>
          </w:p>
        </w:tc>
        <w:tc>
          <w:tcPr>
            <w:tcW w:w="2994" w:type="dxa"/>
            <w:shd w:val="clear" w:color="auto" w:fill="auto"/>
          </w:tcPr>
          <w:p w14:paraId="04C9BEAB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25F354CF" w14:textId="4AA44CDC" w:rsidR="00AE4756" w:rsidRPr="00535AA0" w:rsidRDefault="000D51F9" w:rsidP="000D51F9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000000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</w:tbl>
    <w:p w14:paraId="03CEE808" w14:textId="77777777" w:rsidR="00B01638" w:rsidRPr="00535AA0" w:rsidRDefault="00B01638" w:rsidP="00B01638">
      <w:pPr>
        <w:spacing w:before="0" w:line="259" w:lineRule="auto"/>
        <w:jc w:val="center"/>
        <w:rPr>
          <w:rFonts w:ascii="Arial" w:eastAsia="Calibri" w:hAnsi="Arial"/>
          <w:color w:val="auto"/>
          <w:sz w:val="14"/>
          <w:szCs w:val="18"/>
          <w:lang w:val="fr-FR"/>
        </w:rPr>
      </w:pPr>
    </w:p>
    <w:p w14:paraId="33A83DD1" w14:textId="77777777" w:rsidR="00B01638" w:rsidRPr="00535AA0" w:rsidRDefault="00B01638" w:rsidP="00B01638">
      <w:pPr>
        <w:spacing w:before="0" w:line="259" w:lineRule="auto"/>
        <w:jc w:val="center"/>
        <w:rPr>
          <w:rFonts w:ascii="Arial" w:eastAsia="Calibri" w:hAnsi="Arial"/>
          <w:color w:val="auto"/>
          <w:sz w:val="14"/>
          <w:szCs w:val="18"/>
          <w:lang w:val="fr-FR"/>
        </w:rPr>
      </w:pPr>
    </w:p>
    <w:tbl>
      <w:tblPr>
        <w:tblStyle w:val="TableGrid"/>
        <w:tblW w:w="9262" w:type="dxa"/>
        <w:tblLook w:val="04A0" w:firstRow="1" w:lastRow="0" w:firstColumn="1" w:lastColumn="0" w:noHBand="0" w:noVBand="1"/>
      </w:tblPr>
      <w:tblGrid>
        <w:gridCol w:w="5293"/>
        <w:gridCol w:w="1795"/>
        <w:gridCol w:w="437"/>
        <w:gridCol w:w="1737"/>
      </w:tblGrid>
      <w:tr w:rsidR="00A245CD" w:rsidRPr="00AC687F" w14:paraId="5BF14ED8" w14:textId="492A4C7F" w:rsidTr="00A166B8">
        <w:trPr>
          <w:gridAfter w:val="1"/>
          <w:wAfter w:w="1737" w:type="dxa"/>
        </w:trPr>
        <w:tc>
          <w:tcPr>
            <w:tcW w:w="708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F535BB1" w14:textId="2628E908" w:rsidR="00A245CD" w:rsidRPr="00AC687F" w:rsidRDefault="000D51F9" w:rsidP="00A166B8">
            <w:pPr>
              <w:spacing w:before="0"/>
              <w:ind w:right="-498" w:hanging="108"/>
              <w:rPr>
                <w:rFonts w:ascii="Arial" w:hAnsi="Arial"/>
                <w:b/>
                <w:color w:val="auto"/>
                <w:sz w:val="22"/>
                <w:szCs w:val="22"/>
                <w:lang w:val="en-US"/>
              </w:rPr>
            </w:pPr>
            <w:r w:rsidRPr="00AC687F">
              <w:rPr>
                <w:rFonts w:ascii="Arial" w:hAnsi="Arial"/>
                <w:b/>
                <w:color w:val="auto"/>
                <w:sz w:val="22"/>
                <w:szCs w:val="22"/>
                <w:lang w:val="en-US"/>
              </w:rPr>
              <w:t>Important information regarding the shipping document</w:t>
            </w:r>
          </w:p>
        </w:tc>
        <w:tc>
          <w:tcPr>
            <w:tcW w:w="43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6C57654" w14:textId="77777777" w:rsidR="00A245CD" w:rsidRPr="00AC687F" w:rsidRDefault="00A245CD" w:rsidP="00B01638">
            <w:pPr>
              <w:spacing w:before="0"/>
              <w:rPr>
                <w:rFonts w:ascii="Arial" w:hAnsi="Arial"/>
                <w:b/>
                <w:color w:val="auto"/>
                <w:sz w:val="22"/>
                <w:szCs w:val="22"/>
                <w:lang w:val="en-US"/>
              </w:rPr>
            </w:pPr>
          </w:p>
        </w:tc>
      </w:tr>
      <w:tr w:rsidR="00A245CD" w:rsidRPr="00AC687F" w14:paraId="01DCEF0E" w14:textId="10597EB0" w:rsidTr="00A166B8">
        <w:tc>
          <w:tcPr>
            <w:tcW w:w="5293" w:type="dxa"/>
            <w:tcBorders>
              <w:top w:val="single" w:sz="2" w:space="0" w:color="auto"/>
              <w:bottom w:val="double" w:sz="4" w:space="0" w:color="auto"/>
            </w:tcBorders>
            <w:shd w:val="clear" w:color="auto" w:fill="E7E6E6" w:themeFill="background2"/>
          </w:tcPr>
          <w:p w14:paraId="536AA17D" w14:textId="322585B1" w:rsidR="00A245CD" w:rsidRPr="00AC687F" w:rsidRDefault="000D51F9" w:rsidP="00B01638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Description</w:t>
            </w:r>
            <w:r w:rsidR="00FD4906">
              <w:rPr>
                <w:rFonts w:ascii="Arial" w:hAnsi="Arial"/>
                <w:color w:val="auto"/>
                <w:sz w:val="18"/>
                <w:szCs w:val="18"/>
                <w:lang w:val="en-US"/>
              </w:rPr>
              <w:t>s</w:t>
            </w:r>
          </w:p>
          <w:p w14:paraId="3CC21D44" w14:textId="77777777" w:rsidR="00A245CD" w:rsidRPr="00AC687F" w:rsidRDefault="00A245CD" w:rsidP="00B01638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795" w:type="dxa"/>
            <w:tcBorders>
              <w:top w:val="single" w:sz="2" w:space="0" w:color="auto"/>
              <w:bottom w:val="double" w:sz="4" w:space="0" w:color="auto"/>
            </w:tcBorders>
            <w:shd w:val="clear" w:color="auto" w:fill="E7E6E6" w:themeFill="background2"/>
          </w:tcPr>
          <w:p w14:paraId="7DE97FE8" w14:textId="3CD8E845" w:rsidR="00A245CD" w:rsidRPr="00AC687F" w:rsidRDefault="00FD4906" w:rsidP="00B01638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auto"/>
                <w:sz w:val="18"/>
                <w:szCs w:val="18"/>
                <w:lang w:val="en-US"/>
              </w:rPr>
              <w:t>Section</w:t>
            </w:r>
            <w:r w:rsidR="000D51F9"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 (s) of the TDGR</w:t>
            </w:r>
          </w:p>
        </w:tc>
        <w:tc>
          <w:tcPr>
            <w:tcW w:w="2174" w:type="dxa"/>
            <w:gridSpan w:val="2"/>
            <w:tcBorders>
              <w:top w:val="single" w:sz="2" w:space="0" w:color="auto"/>
              <w:bottom w:val="double" w:sz="4" w:space="0" w:color="auto"/>
            </w:tcBorders>
            <w:shd w:val="clear" w:color="auto" w:fill="E7E6E6" w:themeFill="background2"/>
          </w:tcPr>
          <w:p w14:paraId="545DD750" w14:textId="77777777" w:rsidR="00A245CD" w:rsidRPr="00AC687F" w:rsidRDefault="00A245CD" w:rsidP="00B01638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</w:p>
        </w:tc>
      </w:tr>
      <w:tr w:rsidR="000D51F9" w:rsidRPr="00535AA0" w14:paraId="2BB74FAC" w14:textId="28C4C2C2" w:rsidTr="008816EE">
        <w:tc>
          <w:tcPr>
            <w:tcW w:w="5293" w:type="dxa"/>
            <w:vAlign w:val="center"/>
          </w:tcPr>
          <w:p w14:paraId="02DF13BC" w14:textId="68537A8D" w:rsidR="000D51F9" w:rsidRPr="00AC687F" w:rsidRDefault="00BA6B84" w:rsidP="000D51F9">
            <w:pPr>
              <w:spacing w:before="0"/>
              <w:rPr>
                <w:lang w:val="en-US"/>
              </w:rPr>
            </w:pPr>
            <w:r w:rsidRPr="00BA6B84">
              <w:rPr>
                <w:rFonts w:ascii="Arial" w:hAnsi="Arial"/>
                <w:color w:val="auto"/>
                <w:sz w:val="18"/>
                <w:szCs w:val="18"/>
                <w:lang w:val="en-US"/>
              </w:rPr>
              <w:t>Legibility and Language</w:t>
            </w:r>
          </w:p>
        </w:tc>
        <w:tc>
          <w:tcPr>
            <w:tcW w:w="1795" w:type="dxa"/>
            <w:vAlign w:val="center"/>
          </w:tcPr>
          <w:p w14:paraId="4304D6F5" w14:textId="77777777" w:rsidR="000D51F9" w:rsidRPr="00AC687F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3.4</w:t>
            </w:r>
          </w:p>
        </w:tc>
        <w:tc>
          <w:tcPr>
            <w:tcW w:w="2174" w:type="dxa"/>
            <w:gridSpan w:val="2"/>
          </w:tcPr>
          <w:p w14:paraId="66DD378B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1F705F46" w14:textId="4FA8C475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38877B67" w14:textId="77777777" w:rsidTr="008816EE">
        <w:tc>
          <w:tcPr>
            <w:tcW w:w="5293" w:type="dxa"/>
            <w:vAlign w:val="center"/>
          </w:tcPr>
          <w:p w14:paraId="71BF6A24" w14:textId="54C584E0" w:rsidR="000D51F9" w:rsidRPr="00AC687F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Dangerous goods on the same document as non-dangerous goods (options)</w:t>
            </w:r>
          </w:p>
        </w:tc>
        <w:tc>
          <w:tcPr>
            <w:tcW w:w="1795" w:type="dxa"/>
            <w:vAlign w:val="center"/>
          </w:tcPr>
          <w:p w14:paraId="5757E7E1" w14:textId="1BD9ED4E" w:rsidR="000D51F9" w:rsidRPr="00AC687F" w:rsidRDefault="00BA6B84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3.4 (2)</w:t>
            </w:r>
          </w:p>
        </w:tc>
        <w:tc>
          <w:tcPr>
            <w:tcW w:w="2174" w:type="dxa"/>
            <w:gridSpan w:val="2"/>
          </w:tcPr>
          <w:p w14:paraId="5B01BBD1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626785DE" w14:textId="6C8F23AE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182098EF" w14:textId="77777777" w:rsidTr="008816EE">
        <w:tc>
          <w:tcPr>
            <w:tcW w:w="5293" w:type="dxa"/>
            <w:vAlign w:val="center"/>
          </w:tcPr>
          <w:p w14:paraId="53A91852" w14:textId="16C6DCA1" w:rsidR="000D51F9" w:rsidRPr="00AC687F" w:rsidDel="00EC6C77" w:rsidRDefault="00BA6B84" w:rsidP="000D51F9">
            <w:pPr>
              <w:spacing w:before="0"/>
              <w:contextualSpacing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BA6B84">
              <w:rPr>
                <w:rFonts w:ascii="Arial" w:hAnsi="Arial"/>
                <w:color w:val="auto"/>
                <w:sz w:val="18"/>
                <w:szCs w:val="18"/>
                <w:lang w:val="en-US"/>
              </w:rPr>
              <w:t>Information on a Shipping Document</w:t>
            </w:r>
          </w:p>
        </w:tc>
        <w:tc>
          <w:tcPr>
            <w:tcW w:w="1795" w:type="dxa"/>
            <w:vAlign w:val="center"/>
          </w:tcPr>
          <w:p w14:paraId="1916E419" w14:textId="5C89E729" w:rsidR="000D51F9" w:rsidRPr="00AC687F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3.5</w:t>
            </w:r>
          </w:p>
        </w:tc>
        <w:tc>
          <w:tcPr>
            <w:tcW w:w="2174" w:type="dxa"/>
            <w:gridSpan w:val="2"/>
          </w:tcPr>
          <w:p w14:paraId="47EA7DD4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1E39528C" w14:textId="09EA096F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5AF16978" w14:textId="5612D35A" w:rsidTr="00A166B8">
        <w:tc>
          <w:tcPr>
            <w:tcW w:w="5293" w:type="dxa"/>
          </w:tcPr>
          <w:p w14:paraId="5A36DA87" w14:textId="660ABC97" w:rsidR="000D51F9" w:rsidRPr="00AC687F" w:rsidRDefault="00BA6B84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BA6B84">
              <w:rPr>
                <w:rFonts w:ascii="Arial" w:hAnsi="Arial"/>
                <w:color w:val="auto"/>
                <w:sz w:val="18"/>
                <w:szCs w:val="18"/>
                <w:lang w:val="en-US"/>
              </w:rPr>
              <w:t>Keeping Shipping Document Information</w:t>
            </w:r>
          </w:p>
        </w:tc>
        <w:tc>
          <w:tcPr>
            <w:tcW w:w="1795" w:type="dxa"/>
          </w:tcPr>
          <w:p w14:paraId="056A52A6" w14:textId="77777777" w:rsidR="000D51F9" w:rsidRPr="00AC687F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3.11</w:t>
            </w:r>
          </w:p>
        </w:tc>
        <w:tc>
          <w:tcPr>
            <w:tcW w:w="2174" w:type="dxa"/>
            <w:gridSpan w:val="2"/>
          </w:tcPr>
          <w:p w14:paraId="158D1688" w14:textId="77777777" w:rsidR="000D51F9" w:rsidRPr="00E44DBD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E44DBD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E44DBD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2B42F6CB" w14:textId="60A60F49" w:rsidR="000D51F9" w:rsidRPr="00E44DBD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E44DBD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E44DBD" w:rsidRPr="00535AA0" w14:paraId="4D17A12A" w14:textId="77777777" w:rsidTr="00A166B8">
        <w:tc>
          <w:tcPr>
            <w:tcW w:w="5293" w:type="dxa"/>
          </w:tcPr>
          <w:p w14:paraId="4A023E82" w14:textId="59801E79" w:rsidR="00E44DBD" w:rsidRPr="00E44DBD" w:rsidRDefault="00E44DBD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535AA0">
              <w:rPr>
                <w:rFonts w:ascii="Arial" w:hAnsi="Arial"/>
                <w:color w:val="auto"/>
                <w:sz w:val="18"/>
                <w:szCs w:val="18"/>
                <w:lang w:val="en-US"/>
              </w:rPr>
              <w:t>Class 7 - the additional information required for transport documents under the “Packaging and Transport of Nuclear Substances Regulations”</w:t>
            </w:r>
          </w:p>
        </w:tc>
        <w:tc>
          <w:tcPr>
            <w:tcW w:w="1795" w:type="dxa"/>
          </w:tcPr>
          <w:p w14:paraId="5324E6C1" w14:textId="4BC84827" w:rsidR="00E44DBD" w:rsidRPr="00535AA0" w:rsidRDefault="00E44DBD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3.6 (3) (d)</w:t>
            </w:r>
          </w:p>
        </w:tc>
        <w:tc>
          <w:tcPr>
            <w:tcW w:w="2174" w:type="dxa"/>
            <w:gridSpan w:val="2"/>
          </w:tcPr>
          <w:p w14:paraId="3C3A0526" w14:textId="77777777" w:rsidR="00E44DBD" w:rsidRPr="00E44DBD" w:rsidRDefault="00E44DBD" w:rsidP="00E44DBD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E44DBD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E44DBD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49B558AC" w14:textId="18E45501" w:rsidR="00E44DBD" w:rsidRPr="00535AA0" w:rsidRDefault="00E44DBD" w:rsidP="00E44DBD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E44DBD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</w:tbl>
    <w:p w14:paraId="7A67FF26" w14:textId="77777777" w:rsidR="00B01638" w:rsidRPr="00535AA0" w:rsidRDefault="00B01638" w:rsidP="00B01638">
      <w:pPr>
        <w:spacing w:before="0" w:line="259" w:lineRule="auto"/>
        <w:jc w:val="center"/>
        <w:rPr>
          <w:rFonts w:ascii="Arial" w:eastAsia="Calibri" w:hAnsi="Arial"/>
          <w:color w:val="auto"/>
          <w:sz w:val="18"/>
          <w:szCs w:val="18"/>
          <w:lang w:val="fr-CA"/>
        </w:rPr>
      </w:pPr>
    </w:p>
    <w:p w14:paraId="6235ED75" w14:textId="7D09A239" w:rsidR="00B01638" w:rsidRPr="00AC687F" w:rsidRDefault="000D51F9" w:rsidP="000D51F9">
      <w:pPr>
        <w:spacing w:before="0"/>
        <w:ind w:left="142" w:hanging="108"/>
        <w:rPr>
          <w:rFonts w:ascii="Arial" w:eastAsia="Calibri" w:hAnsi="Arial"/>
          <w:b/>
          <w:color w:val="auto"/>
          <w:sz w:val="22"/>
          <w:szCs w:val="22"/>
          <w:lang w:val="en-US" w:eastAsia="fr-CA"/>
        </w:rPr>
      </w:pPr>
      <w:r w:rsidRPr="00AC687F">
        <w:rPr>
          <w:rFonts w:ascii="Arial" w:eastAsia="Calibri" w:hAnsi="Arial"/>
          <w:b/>
          <w:color w:val="auto"/>
          <w:sz w:val="22"/>
          <w:szCs w:val="22"/>
          <w:lang w:val="en-US" w:eastAsia="fr-CA"/>
        </w:rPr>
        <w:t>Additional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1530"/>
        <w:gridCol w:w="2169"/>
      </w:tblGrid>
      <w:tr w:rsidR="00A43D40" w:rsidRPr="00AC687F" w14:paraId="2F05F8D3" w14:textId="5B9794BE" w:rsidTr="008C096F">
        <w:tc>
          <w:tcPr>
            <w:tcW w:w="5305" w:type="dxa"/>
            <w:tcBorders>
              <w:bottom w:val="double" w:sz="4" w:space="0" w:color="auto"/>
            </w:tcBorders>
            <w:shd w:val="clear" w:color="auto" w:fill="E7E6E6" w:themeFill="background2"/>
          </w:tcPr>
          <w:p w14:paraId="49E3915F" w14:textId="77777777" w:rsidR="00A43D40" w:rsidRPr="00AC687F" w:rsidRDefault="00A43D40" w:rsidP="00B01638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Descriptions</w:t>
            </w:r>
          </w:p>
        </w:tc>
        <w:tc>
          <w:tcPr>
            <w:tcW w:w="1530" w:type="dxa"/>
            <w:tcBorders>
              <w:bottom w:val="double" w:sz="4" w:space="0" w:color="auto"/>
            </w:tcBorders>
            <w:shd w:val="clear" w:color="auto" w:fill="E7E6E6" w:themeFill="background2"/>
          </w:tcPr>
          <w:p w14:paraId="3A4CCA9F" w14:textId="31314E09" w:rsidR="00A43D40" w:rsidRPr="00AC687F" w:rsidRDefault="00FD4906" w:rsidP="00B01638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auto"/>
                <w:sz w:val="18"/>
                <w:szCs w:val="18"/>
                <w:lang w:val="en-US"/>
              </w:rPr>
              <w:t>Section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 </w:t>
            </w:r>
            <w:r w:rsidR="000D51F9"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of the TDGR</w:t>
            </w:r>
          </w:p>
        </w:tc>
        <w:tc>
          <w:tcPr>
            <w:tcW w:w="2169" w:type="dxa"/>
            <w:tcBorders>
              <w:bottom w:val="double" w:sz="4" w:space="0" w:color="auto"/>
            </w:tcBorders>
            <w:shd w:val="clear" w:color="auto" w:fill="E7E6E6" w:themeFill="background2"/>
          </w:tcPr>
          <w:p w14:paraId="61322566" w14:textId="77777777" w:rsidR="00A43D40" w:rsidRPr="00AC687F" w:rsidRDefault="00A43D40" w:rsidP="00B01638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</w:p>
        </w:tc>
      </w:tr>
      <w:tr w:rsidR="000D51F9" w:rsidRPr="00535AA0" w14:paraId="26CA9BF8" w14:textId="5BD194DE" w:rsidTr="00A43D40">
        <w:tc>
          <w:tcPr>
            <w:tcW w:w="5305" w:type="dxa"/>
            <w:tcBorders>
              <w:top w:val="double" w:sz="4" w:space="0" w:color="auto"/>
              <w:bottom w:val="single" w:sz="4" w:space="0" w:color="auto"/>
            </w:tcBorders>
          </w:tcPr>
          <w:p w14:paraId="13277FEF" w14:textId="741C427B" w:rsidR="000D51F9" w:rsidRPr="00AC687F" w:rsidRDefault="000D51F9" w:rsidP="000D51F9">
            <w:pPr>
              <w:tabs>
                <w:tab w:val="left" w:pos="3256"/>
              </w:tabs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Compatibility Group (Class 1)</w:t>
            </w:r>
          </w:p>
        </w:tc>
        <w:tc>
          <w:tcPr>
            <w:tcW w:w="1530" w:type="dxa"/>
            <w:tcBorders>
              <w:top w:val="double" w:sz="4" w:space="0" w:color="auto"/>
            </w:tcBorders>
          </w:tcPr>
          <w:p w14:paraId="6D63C006" w14:textId="77777777" w:rsidR="000D51F9" w:rsidRPr="00AC687F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3.5 (1) c) (iv)</w:t>
            </w:r>
          </w:p>
        </w:tc>
        <w:tc>
          <w:tcPr>
            <w:tcW w:w="2169" w:type="dxa"/>
            <w:tcBorders>
              <w:top w:val="double" w:sz="4" w:space="0" w:color="auto"/>
            </w:tcBorders>
          </w:tcPr>
          <w:p w14:paraId="5EE88FE7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1248E82F" w14:textId="1AE583EF" w:rsidR="000D51F9" w:rsidRPr="00535AA0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68A2A26A" w14:textId="12001D42" w:rsidTr="00A43D40">
        <w:tc>
          <w:tcPr>
            <w:tcW w:w="5305" w:type="dxa"/>
            <w:tcBorders>
              <w:top w:val="single" w:sz="4" w:space="0" w:color="auto"/>
              <w:bottom w:val="single" w:sz="4" w:space="0" w:color="auto"/>
            </w:tcBorders>
          </w:tcPr>
          <w:p w14:paraId="14AA0B05" w14:textId="4C9A3F65" w:rsidR="000D51F9" w:rsidRPr="00AC687F" w:rsidRDefault="001244DC" w:rsidP="001244DC">
            <w:pPr>
              <w:tabs>
                <w:tab w:val="center" w:pos="2544"/>
              </w:tabs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Fumigation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5A757F54" w14:textId="77777777" w:rsidR="000D51F9" w:rsidRPr="00AC687F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3.5 (3)</w:t>
            </w:r>
          </w:p>
        </w:tc>
        <w:tc>
          <w:tcPr>
            <w:tcW w:w="2169" w:type="dxa"/>
            <w:tcBorders>
              <w:top w:val="single" w:sz="4" w:space="0" w:color="auto"/>
            </w:tcBorders>
          </w:tcPr>
          <w:p w14:paraId="00EF9476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296F19B6" w14:textId="021F2599" w:rsidR="000D51F9" w:rsidRPr="00535AA0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33652D22" w14:textId="263A1F74" w:rsidTr="006B17CD">
        <w:tc>
          <w:tcPr>
            <w:tcW w:w="5305" w:type="dxa"/>
            <w:tcBorders>
              <w:top w:val="single" w:sz="4" w:space="0" w:color="auto"/>
              <w:bottom w:val="single" w:sz="4" w:space="0" w:color="auto"/>
            </w:tcBorders>
          </w:tcPr>
          <w:p w14:paraId="423DA1BC" w14:textId="3F5A93E9" w:rsidR="000D51F9" w:rsidRPr="00AC687F" w:rsidRDefault="001244DC">
            <w:pPr>
              <w:tabs>
                <w:tab w:val="left" w:pos="2542"/>
              </w:tabs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Residue - </w:t>
            </w:r>
            <w:r w:rsidR="00E6320A">
              <w:rPr>
                <w:rFonts w:ascii="Arial" w:hAnsi="Arial"/>
                <w:color w:val="auto"/>
                <w:sz w:val="18"/>
                <w:szCs w:val="18"/>
                <w:lang w:val="en-US"/>
              </w:rPr>
              <w:t>L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ast </w:t>
            </w:r>
            <w:r w:rsidR="00E6320A">
              <w:rPr>
                <w:rFonts w:ascii="Arial" w:hAnsi="Arial"/>
                <w:color w:val="auto"/>
                <w:sz w:val="18"/>
                <w:szCs w:val="18"/>
                <w:lang w:val="en-US"/>
              </w:rPr>
              <w:t>Contained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51729258" w14:textId="77777777" w:rsidR="000D51F9" w:rsidRPr="00AC687F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3.5 (4)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04808890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1ED571CB" w14:textId="5203BE79" w:rsidR="000D51F9" w:rsidRPr="00535AA0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27F14947" w14:textId="63F6AAE3" w:rsidTr="006B17CD">
        <w:tc>
          <w:tcPr>
            <w:tcW w:w="5305" w:type="dxa"/>
            <w:tcBorders>
              <w:top w:val="single" w:sz="4" w:space="0" w:color="auto"/>
            </w:tcBorders>
          </w:tcPr>
          <w:p w14:paraId="10BADBAC" w14:textId="3917C3DD" w:rsidR="000D51F9" w:rsidRPr="00AC687F" w:rsidRDefault="001244DC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Emergency Response </w:t>
            </w:r>
            <w:r w:rsidR="00E6320A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Assistance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Plan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6B89FE65" w14:textId="77777777" w:rsidR="000D51F9" w:rsidRPr="00AC687F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3.6 (1)</w:t>
            </w:r>
          </w:p>
        </w:tc>
        <w:tc>
          <w:tcPr>
            <w:tcW w:w="2169" w:type="dxa"/>
            <w:tcBorders>
              <w:top w:val="single" w:sz="4" w:space="0" w:color="auto"/>
            </w:tcBorders>
          </w:tcPr>
          <w:p w14:paraId="7B20C70B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0906C59F" w14:textId="3380E25D" w:rsidR="000D51F9" w:rsidRPr="00535AA0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3F96C9DC" w14:textId="63D8219A" w:rsidTr="00A43D40">
        <w:tc>
          <w:tcPr>
            <w:tcW w:w="5305" w:type="dxa"/>
          </w:tcPr>
          <w:p w14:paraId="67106465" w14:textId="10E92245" w:rsidR="000D51F9" w:rsidRPr="00AC687F" w:rsidRDefault="00E6320A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auto"/>
                <w:sz w:val="18"/>
                <w:szCs w:val="18"/>
                <w:lang w:val="en-US"/>
              </w:rPr>
              <w:t>Transportation by Vessel</w:t>
            </w:r>
          </w:p>
        </w:tc>
        <w:tc>
          <w:tcPr>
            <w:tcW w:w="1530" w:type="dxa"/>
          </w:tcPr>
          <w:p w14:paraId="7AE85F23" w14:textId="5AA5645D" w:rsidR="000D51F9" w:rsidRPr="00AC687F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3.6 (3) a)</w:t>
            </w:r>
          </w:p>
        </w:tc>
        <w:tc>
          <w:tcPr>
            <w:tcW w:w="2169" w:type="dxa"/>
          </w:tcPr>
          <w:p w14:paraId="21BE8E70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758DFDAA" w14:textId="266B2B57" w:rsidR="000D51F9" w:rsidRPr="00535AA0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1F644809" w14:textId="77777777" w:rsidTr="005E2FE9">
        <w:tc>
          <w:tcPr>
            <w:tcW w:w="5305" w:type="dxa"/>
          </w:tcPr>
          <w:p w14:paraId="066007D8" w14:textId="378C2561" w:rsidR="000D51F9" w:rsidRPr="00AC687F" w:rsidRDefault="001244DC" w:rsidP="001244DC">
            <w:pPr>
              <w:tabs>
                <w:tab w:val="center" w:pos="2544"/>
              </w:tabs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For Classes 4.1, 5.2, 7</w:t>
            </w:r>
          </w:p>
        </w:tc>
        <w:tc>
          <w:tcPr>
            <w:tcW w:w="1530" w:type="dxa"/>
          </w:tcPr>
          <w:p w14:paraId="2D198F89" w14:textId="77777777" w:rsidR="000D51F9" w:rsidRPr="00AC687F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3.6 (3) b) c) d)</w:t>
            </w:r>
          </w:p>
        </w:tc>
        <w:tc>
          <w:tcPr>
            <w:tcW w:w="2169" w:type="dxa"/>
          </w:tcPr>
          <w:p w14:paraId="280FCD1D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5F216674" w14:textId="013CAAA1" w:rsidR="000D51F9" w:rsidRPr="00535AA0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7500A051" w14:textId="77777777" w:rsidTr="005E2FE9">
        <w:tc>
          <w:tcPr>
            <w:tcW w:w="5305" w:type="dxa"/>
          </w:tcPr>
          <w:p w14:paraId="074E987F" w14:textId="61FAC0B9" w:rsidR="000D51F9" w:rsidRPr="00AC687F" w:rsidRDefault="001244DC" w:rsidP="001244DC">
            <w:pPr>
              <w:tabs>
                <w:tab w:val="center" w:pos="2544"/>
              </w:tabs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Equivalency Certificate</w:t>
            </w:r>
          </w:p>
        </w:tc>
        <w:tc>
          <w:tcPr>
            <w:tcW w:w="1530" w:type="dxa"/>
          </w:tcPr>
          <w:p w14:paraId="6D3D036B" w14:textId="11B0184B" w:rsidR="000D51F9" w:rsidRPr="00AC687F" w:rsidRDefault="001244DC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 xml:space="preserve">Part </w:t>
            </w:r>
            <w:r w:rsidR="000D51F9"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14</w:t>
            </w:r>
          </w:p>
        </w:tc>
        <w:tc>
          <w:tcPr>
            <w:tcW w:w="2169" w:type="dxa"/>
          </w:tcPr>
          <w:p w14:paraId="06DCD859" w14:textId="77777777" w:rsidR="000D51F9" w:rsidRPr="00535AA0" w:rsidRDefault="000D51F9" w:rsidP="000D51F9">
            <w:pPr>
              <w:spacing w:before="0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51B70326" w14:textId="61647DF2" w:rsidR="000D51F9" w:rsidRPr="00535AA0" w:rsidRDefault="000D51F9" w:rsidP="000D51F9">
            <w:pPr>
              <w:spacing w:before="0" w:line="259" w:lineRule="auto"/>
              <w:rPr>
                <w:rFonts w:ascii="Arial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</w:tbl>
    <w:p w14:paraId="66AAE5FE" w14:textId="77777777" w:rsidR="00DF4D6D" w:rsidRPr="00535AA0" w:rsidRDefault="00DF4D6D" w:rsidP="008460B8">
      <w:pPr>
        <w:autoSpaceDE w:val="0"/>
        <w:autoSpaceDN w:val="0"/>
        <w:adjustRightInd w:val="0"/>
        <w:spacing w:before="0"/>
        <w:rPr>
          <w:rFonts w:ascii="Arial" w:eastAsia="Calibri" w:hAnsi="Arial"/>
          <w:b/>
          <w:color w:val="auto"/>
          <w:sz w:val="22"/>
          <w:szCs w:val="22"/>
          <w:lang w:val="fr-FR"/>
        </w:rPr>
      </w:pPr>
    </w:p>
    <w:p w14:paraId="11D385FA" w14:textId="5AD475A0" w:rsidR="00B01638" w:rsidRPr="00AC687F" w:rsidRDefault="00E6320A" w:rsidP="00A166B8">
      <w:pPr>
        <w:shd w:val="clear" w:color="auto" w:fill="F8DFD2" w:themeFill="accent3" w:themeFillTint="33"/>
        <w:spacing w:before="0" w:after="120"/>
        <w:ind w:hanging="91"/>
        <w:jc w:val="center"/>
        <w:rPr>
          <w:rFonts w:ascii="Arial" w:eastAsia="Calibri" w:hAnsi="Arial"/>
          <w:b/>
          <w:color w:val="auto"/>
          <w:sz w:val="24"/>
          <w:szCs w:val="24"/>
          <w:lang w:val="en-US"/>
        </w:rPr>
      </w:pPr>
      <w:r>
        <w:rPr>
          <w:rFonts w:ascii="Arial" w:eastAsia="Calibri" w:hAnsi="Arial"/>
          <w:b/>
          <w:color w:val="auto"/>
          <w:sz w:val="24"/>
          <w:szCs w:val="24"/>
          <w:lang w:val="en-US"/>
        </w:rPr>
        <w:t>SAFETY MARKS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85"/>
        <w:gridCol w:w="1440"/>
        <w:gridCol w:w="2070"/>
      </w:tblGrid>
      <w:tr w:rsidR="007359E5" w:rsidRPr="00AC687F" w14:paraId="5C59501C" w14:textId="12D81032" w:rsidTr="008C096F">
        <w:tc>
          <w:tcPr>
            <w:tcW w:w="5485" w:type="dxa"/>
            <w:shd w:val="clear" w:color="auto" w:fill="E7E6E6" w:themeFill="background2"/>
          </w:tcPr>
          <w:p w14:paraId="71D3378D" w14:textId="77777777" w:rsidR="007359E5" w:rsidRPr="00AC687F" w:rsidRDefault="007359E5" w:rsidP="00BA10E8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Descriptions</w:t>
            </w:r>
          </w:p>
          <w:p w14:paraId="4F070BB7" w14:textId="77777777" w:rsidR="007359E5" w:rsidRPr="00AC687F" w:rsidRDefault="007359E5" w:rsidP="00BA10E8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shd w:val="clear" w:color="auto" w:fill="E7E6E6" w:themeFill="background2"/>
          </w:tcPr>
          <w:p w14:paraId="75F52ED4" w14:textId="663D6C14" w:rsidR="007359E5" w:rsidRPr="00AC687F" w:rsidRDefault="00E6320A" w:rsidP="00BA10E8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Section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00AC687F">
              <w:rPr>
                <w:rFonts w:ascii="Arial" w:hAnsi="Arial"/>
                <w:color w:val="auto"/>
                <w:sz w:val="18"/>
                <w:szCs w:val="18"/>
                <w:lang w:val="en-US"/>
              </w:rPr>
              <w:t>of the TDGR</w:t>
            </w:r>
          </w:p>
        </w:tc>
        <w:tc>
          <w:tcPr>
            <w:tcW w:w="2070" w:type="dxa"/>
            <w:shd w:val="clear" w:color="auto" w:fill="E7E6E6" w:themeFill="background2"/>
          </w:tcPr>
          <w:p w14:paraId="05F1FC19" w14:textId="77777777" w:rsidR="007359E5" w:rsidRPr="00AC687F" w:rsidRDefault="007359E5" w:rsidP="00BA10E8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</w:tr>
      <w:tr w:rsidR="000D51F9" w:rsidRPr="00535AA0" w14:paraId="3796C367" w14:textId="2F610BD2" w:rsidTr="007359E5">
        <w:tc>
          <w:tcPr>
            <w:tcW w:w="5485" w:type="dxa"/>
            <w:shd w:val="clear" w:color="auto" w:fill="auto"/>
          </w:tcPr>
          <w:p w14:paraId="19E31484" w14:textId="5D68388B" w:rsidR="000D51F9" w:rsidRPr="00AC687F" w:rsidRDefault="00E6320A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E6320A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Consignor Responsibilities</w:t>
            </w:r>
          </w:p>
        </w:tc>
        <w:tc>
          <w:tcPr>
            <w:tcW w:w="1440" w:type="dxa"/>
          </w:tcPr>
          <w:p w14:paraId="0F8A0210" w14:textId="6000C7AC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4.4</w:t>
            </w:r>
          </w:p>
        </w:tc>
        <w:tc>
          <w:tcPr>
            <w:tcW w:w="2070" w:type="dxa"/>
          </w:tcPr>
          <w:p w14:paraId="7D4AA943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390F4EBB" w14:textId="344C6C2C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690FB3E1" w14:textId="77777777" w:rsidTr="007359E5">
        <w:tc>
          <w:tcPr>
            <w:tcW w:w="5485" w:type="dxa"/>
            <w:shd w:val="clear" w:color="auto" w:fill="auto"/>
          </w:tcPr>
          <w:p w14:paraId="60521B74" w14:textId="024E2150" w:rsidR="000D51F9" w:rsidRPr="00AC687F" w:rsidRDefault="00E6320A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E6320A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Carrier Responsibilities</w:t>
            </w:r>
          </w:p>
        </w:tc>
        <w:tc>
          <w:tcPr>
            <w:tcW w:w="1440" w:type="dxa"/>
          </w:tcPr>
          <w:p w14:paraId="48F42461" w14:textId="034966FC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4.5</w:t>
            </w:r>
          </w:p>
        </w:tc>
        <w:tc>
          <w:tcPr>
            <w:tcW w:w="2070" w:type="dxa"/>
          </w:tcPr>
          <w:p w14:paraId="618BE2AC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59248503" w14:textId="4E83BC1F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4BA9A709" w14:textId="77777777" w:rsidTr="007359E5">
        <w:tc>
          <w:tcPr>
            <w:tcW w:w="5485" w:type="dxa"/>
            <w:shd w:val="clear" w:color="auto" w:fill="auto"/>
          </w:tcPr>
          <w:p w14:paraId="413FECF7" w14:textId="0A60B45C" w:rsidR="000D51F9" w:rsidRPr="00AC687F" w:rsidRDefault="00622596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Display of Dangerous Goods Safety Marks Before Loading</w:t>
            </w:r>
          </w:p>
        </w:tc>
        <w:tc>
          <w:tcPr>
            <w:tcW w:w="1440" w:type="dxa"/>
          </w:tcPr>
          <w:p w14:paraId="4C7293BA" w14:textId="3A6FCAD3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4.3</w:t>
            </w:r>
          </w:p>
        </w:tc>
        <w:tc>
          <w:tcPr>
            <w:tcW w:w="2070" w:type="dxa"/>
          </w:tcPr>
          <w:p w14:paraId="35580C6B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629A11CC" w14:textId="0DE13C1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47BC3ECF" w14:textId="77777777" w:rsidTr="007359E5">
        <w:tc>
          <w:tcPr>
            <w:tcW w:w="5485" w:type="dxa"/>
            <w:shd w:val="clear" w:color="auto" w:fill="auto"/>
          </w:tcPr>
          <w:p w14:paraId="5905E75A" w14:textId="3AF3ED0A" w:rsidR="000D51F9" w:rsidRPr="00AC687F" w:rsidRDefault="00622596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Voluntary Display of a Placard</w:t>
            </w:r>
          </w:p>
        </w:tc>
        <w:tc>
          <w:tcPr>
            <w:tcW w:w="1440" w:type="dxa"/>
          </w:tcPr>
          <w:p w14:paraId="528955D7" w14:textId="7D78726F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4.1.1</w:t>
            </w:r>
          </w:p>
        </w:tc>
        <w:tc>
          <w:tcPr>
            <w:tcW w:w="2070" w:type="dxa"/>
          </w:tcPr>
          <w:p w14:paraId="4B24AD99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79AEF364" w14:textId="5924AE0F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5023837F" w14:textId="1B4C34CD" w:rsidTr="007359E5">
        <w:tc>
          <w:tcPr>
            <w:tcW w:w="5485" w:type="dxa"/>
            <w:shd w:val="clear" w:color="auto" w:fill="auto"/>
          </w:tcPr>
          <w:p w14:paraId="142AFC73" w14:textId="3AD96B45" w:rsidR="000D51F9" w:rsidRPr="00AC687F" w:rsidRDefault="00622596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Misleading Dangerous Goods Safety Marks</w:t>
            </w:r>
          </w:p>
        </w:tc>
        <w:tc>
          <w:tcPr>
            <w:tcW w:w="1440" w:type="dxa"/>
          </w:tcPr>
          <w:p w14:paraId="4375A02A" w14:textId="3E84F36C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4.2</w:t>
            </w:r>
          </w:p>
        </w:tc>
        <w:tc>
          <w:tcPr>
            <w:tcW w:w="2070" w:type="dxa"/>
          </w:tcPr>
          <w:p w14:paraId="10A985C6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55926048" w14:textId="527DC2B0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lastRenderedPageBreak/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6618E3AB" w14:textId="5C16D1F2" w:rsidTr="007359E5">
        <w:tc>
          <w:tcPr>
            <w:tcW w:w="5485" w:type="dxa"/>
            <w:shd w:val="clear" w:color="auto" w:fill="auto"/>
          </w:tcPr>
          <w:p w14:paraId="50E7C261" w14:textId="71282C2F" w:rsidR="000D51F9" w:rsidRPr="00AC687F" w:rsidRDefault="001244DC" w:rsidP="001244DC">
            <w:pPr>
              <w:tabs>
                <w:tab w:val="left" w:pos="3782"/>
              </w:tabs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lastRenderedPageBreak/>
              <w:t xml:space="preserve">Visibility, </w:t>
            </w:r>
            <w:r w:rsidR="00454CC9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L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egibility and </w:t>
            </w:r>
            <w:r w:rsidR="00454CC9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olor (eg durable and weatherproof materials)</w:t>
            </w:r>
          </w:p>
        </w:tc>
        <w:tc>
          <w:tcPr>
            <w:tcW w:w="1440" w:type="dxa"/>
          </w:tcPr>
          <w:p w14:paraId="2B1E2B1F" w14:textId="303C6904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4.6</w:t>
            </w:r>
          </w:p>
        </w:tc>
        <w:tc>
          <w:tcPr>
            <w:tcW w:w="2070" w:type="dxa"/>
          </w:tcPr>
          <w:p w14:paraId="2675C3DB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72810714" w14:textId="0EE75F1C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4F5DE07F" w14:textId="5AF9861F" w:rsidTr="007359E5">
        <w:tc>
          <w:tcPr>
            <w:tcW w:w="5485" w:type="dxa"/>
            <w:shd w:val="clear" w:color="auto" w:fill="auto"/>
          </w:tcPr>
          <w:p w14:paraId="0B18BED6" w14:textId="3E27F610" w:rsidR="000D51F9" w:rsidRPr="00AC687F" w:rsidRDefault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Labels and </w:t>
            </w:r>
            <w:r w:rsid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Placards</w:t>
            </w:r>
            <w:r w:rsidR="00622596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(</w:t>
            </w:r>
            <w:r w:rsid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Size</w:t>
            </w:r>
            <w:r w:rsidR="00622596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and orientation)</w:t>
            </w:r>
          </w:p>
        </w:tc>
        <w:tc>
          <w:tcPr>
            <w:tcW w:w="1440" w:type="dxa"/>
          </w:tcPr>
          <w:p w14:paraId="3DC0481C" w14:textId="18958D48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4.7</w:t>
            </w:r>
          </w:p>
        </w:tc>
        <w:tc>
          <w:tcPr>
            <w:tcW w:w="2070" w:type="dxa"/>
          </w:tcPr>
          <w:p w14:paraId="596C6A75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319B36D8" w14:textId="2F3CE817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60396C73" w14:textId="2A93BF4E" w:rsidTr="007359E5">
        <w:tc>
          <w:tcPr>
            <w:tcW w:w="5485" w:type="dxa"/>
            <w:shd w:val="clear" w:color="auto" w:fill="auto"/>
          </w:tcPr>
          <w:p w14:paraId="61F0715A" w14:textId="0A9D8621" w:rsidR="000D51F9" w:rsidRPr="00AC687F" w:rsidRDefault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Ways to </w:t>
            </w:r>
            <w:r w:rsid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Display a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UN </w:t>
            </w:r>
            <w:r w:rsid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N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umber</w:t>
            </w:r>
          </w:p>
        </w:tc>
        <w:tc>
          <w:tcPr>
            <w:tcW w:w="1440" w:type="dxa"/>
          </w:tcPr>
          <w:p w14:paraId="21D680E0" w14:textId="3C59B9EE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4.8</w:t>
            </w:r>
          </w:p>
        </w:tc>
        <w:tc>
          <w:tcPr>
            <w:tcW w:w="2070" w:type="dxa"/>
          </w:tcPr>
          <w:p w14:paraId="00A17C81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011EEE14" w14:textId="4E321B75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09F348EB" w14:textId="1AA02778" w:rsidTr="007359E5">
        <w:tc>
          <w:tcPr>
            <w:tcW w:w="5485" w:type="dxa"/>
            <w:shd w:val="clear" w:color="auto" w:fill="auto"/>
          </w:tcPr>
          <w:p w14:paraId="3A24BBAD" w14:textId="582F520A" w:rsidR="001244DC" w:rsidRPr="00622596" w:rsidRDefault="00622596" w:rsidP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Labels on a Small Means of Containment</w:t>
            </w:r>
          </w:p>
          <w:p w14:paraId="2E40B397" w14:textId="6D2B1462" w:rsidR="001244DC" w:rsidRPr="00535AA0" w:rsidRDefault="001244DC" w:rsidP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• </w:t>
            </w:r>
            <w:r w:rsidR="00622596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>Oxidizing</w:t>
            </w:r>
            <w:r w:rsidR="00622596"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>ga</w:t>
            </w:r>
            <w:r w:rsidR="00622596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>ses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>: UN1072, UN1073, UN3156, UN3157</w:t>
            </w:r>
          </w:p>
          <w:p w14:paraId="0336763C" w14:textId="77777777" w:rsidR="001244DC" w:rsidRPr="00535AA0" w:rsidRDefault="001244DC" w:rsidP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>• Lithium batteries: UN3090, UN3091, UN3480, UN3481</w:t>
            </w:r>
          </w:p>
          <w:p w14:paraId="5B628F1F" w14:textId="77777777" w:rsidR="001244DC" w:rsidRPr="00AC687F" w:rsidRDefault="001244DC" w:rsidP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• Two labels for class 7</w:t>
            </w:r>
          </w:p>
          <w:p w14:paraId="1F72960E" w14:textId="13F17636" w:rsidR="000D51F9" w:rsidRPr="00AC687F" w:rsidRDefault="001244DC" w:rsidP="00535AA0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• Class 2 </w:t>
            </w:r>
            <w:r w:rsidR="00A32D23" w:rsidRPr="00A32D23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combination of cylinders each with a capacity greater than 225 L that are a single unit as a result of being interconnected through a piping arrangement, and are permanently mounted on a structural frame for transport, and have a combined capacity exceeding 450 L</w:t>
            </w:r>
            <w:r w:rsid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br/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(a large container </w:t>
            </w:r>
            <w:r w:rsid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placard</w:t>
            </w:r>
            <w:r w:rsidR="00622596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can be used)</w:t>
            </w:r>
            <w:r w:rsidR="00622596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br/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• Positioning: </w:t>
            </w:r>
            <w:r w:rsidR="00266734" w:rsidRPr="00266734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on any side of the outer surface of a small means of containment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or </w:t>
            </w:r>
            <w:r w:rsidR="00266734" w:rsidRPr="00266734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on or near the shoulder of a cylinder containing dangerous goods</w:t>
            </w:r>
          </w:p>
        </w:tc>
        <w:tc>
          <w:tcPr>
            <w:tcW w:w="1440" w:type="dxa"/>
          </w:tcPr>
          <w:p w14:paraId="497FB407" w14:textId="593EB0D5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4.10</w:t>
            </w:r>
          </w:p>
        </w:tc>
        <w:tc>
          <w:tcPr>
            <w:tcW w:w="2070" w:type="dxa"/>
          </w:tcPr>
          <w:p w14:paraId="00351744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0D16F4E6" w14:textId="0FCA28DA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47BCC491" w14:textId="2D4ED491" w:rsidTr="007359E5">
        <w:tc>
          <w:tcPr>
            <w:tcW w:w="5485" w:type="dxa"/>
            <w:shd w:val="clear" w:color="auto" w:fill="auto"/>
          </w:tcPr>
          <w:p w14:paraId="0D77CB3E" w14:textId="3150A14D" w:rsidR="000D51F9" w:rsidRPr="00AC687F" w:rsidRDefault="00266734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66734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UN Numbers on a Small Means of Containment or on a Tag</w:t>
            </w:r>
          </w:p>
        </w:tc>
        <w:tc>
          <w:tcPr>
            <w:tcW w:w="1440" w:type="dxa"/>
          </w:tcPr>
          <w:p w14:paraId="48670123" w14:textId="543880DD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4.12</w:t>
            </w:r>
          </w:p>
        </w:tc>
        <w:tc>
          <w:tcPr>
            <w:tcW w:w="2070" w:type="dxa"/>
          </w:tcPr>
          <w:p w14:paraId="16734AC5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443D7A3E" w14:textId="6008163F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77524E05" w14:textId="77777777" w:rsidTr="001F03E2"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A0F33" w14:textId="7D48DCD6" w:rsidR="000D51F9" w:rsidRPr="00AC687F" w:rsidRDefault="00255B42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Shipping Name and Technical Name on a Small Means of Containment or on a Tag</w:t>
            </w:r>
            <w:r w:rsidR="001244DC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(includes special provision 16)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09A4" w14:textId="77777777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6E83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15945A21" w14:textId="06734DD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683B538E" w14:textId="058785E0" w:rsidTr="007359E5">
        <w:tc>
          <w:tcPr>
            <w:tcW w:w="5485" w:type="dxa"/>
            <w:shd w:val="clear" w:color="auto" w:fill="auto"/>
          </w:tcPr>
          <w:p w14:paraId="5EEA93F7" w14:textId="0490688F" w:rsidR="000D51F9" w:rsidRPr="00AC687F" w:rsidRDefault="00AC687F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Class</w:t>
            </w:r>
            <w:r w:rsidR="000D51F9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7</w:t>
            </w:r>
          </w:p>
        </w:tc>
        <w:tc>
          <w:tcPr>
            <w:tcW w:w="1440" w:type="dxa"/>
          </w:tcPr>
          <w:p w14:paraId="453D7613" w14:textId="16B48504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4.14</w:t>
            </w:r>
          </w:p>
        </w:tc>
        <w:tc>
          <w:tcPr>
            <w:tcW w:w="2070" w:type="dxa"/>
          </w:tcPr>
          <w:p w14:paraId="4BA2582D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3B27A4B0" w14:textId="2E1D9270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2180DDC1" w14:textId="77777777" w:rsidTr="001F03E2"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441E9" w14:textId="51EBE842" w:rsidR="000D51F9" w:rsidRPr="00AC687F" w:rsidRDefault="00AC687F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O</w:t>
            </w:r>
            <w:r w:rsidR="001244DC"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verpack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5F8A" w14:textId="77777777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4.10.1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9B48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27AFE214" w14:textId="4FE7F29F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11C93C8A" w14:textId="77777777" w:rsidTr="001F03E2"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7E956" w14:textId="6F4D0416" w:rsidR="000D51F9" w:rsidRPr="00AC687F" w:rsidRDefault="00255B42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Consolidation Bin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793B" w14:textId="77777777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4.10.2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988A2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743AE0A6" w14:textId="473BA191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2A1A9178" w14:textId="7AE5C442" w:rsidTr="007359E5">
        <w:tc>
          <w:tcPr>
            <w:tcW w:w="5485" w:type="dxa"/>
            <w:shd w:val="clear" w:color="auto" w:fill="auto"/>
          </w:tcPr>
          <w:p w14:paraId="25FB05CF" w14:textId="78A2B40E" w:rsidR="000D51F9" w:rsidRPr="00AC687F" w:rsidRDefault="00255B42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Placards on a Large Means of Containment</w:t>
            </w:r>
          </w:p>
        </w:tc>
        <w:tc>
          <w:tcPr>
            <w:tcW w:w="1440" w:type="dxa"/>
          </w:tcPr>
          <w:p w14:paraId="0A66A92F" w14:textId="14E264DD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4.15</w:t>
            </w:r>
          </w:p>
        </w:tc>
        <w:tc>
          <w:tcPr>
            <w:tcW w:w="2070" w:type="dxa"/>
          </w:tcPr>
          <w:p w14:paraId="2BE0C06B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5BA70D63" w14:textId="68429C44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7E99C325" w14:textId="77777777" w:rsidTr="007359E5">
        <w:tc>
          <w:tcPr>
            <w:tcW w:w="5485" w:type="dxa"/>
            <w:shd w:val="clear" w:color="auto" w:fill="auto"/>
          </w:tcPr>
          <w:p w14:paraId="6B746945" w14:textId="4C443BCA" w:rsidR="000D51F9" w:rsidRPr="00AC687F" w:rsidRDefault="00255B42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UN Numbers on a Large Means of Containment</w:t>
            </w:r>
          </w:p>
        </w:tc>
        <w:tc>
          <w:tcPr>
            <w:tcW w:w="1440" w:type="dxa"/>
          </w:tcPr>
          <w:p w14:paraId="6BF762B7" w14:textId="451CAE6B" w:rsidR="000D51F9" w:rsidRPr="00AC687F" w:rsidRDefault="00255B42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4.15.2</w:t>
            </w:r>
          </w:p>
        </w:tc>
        <w:tc>
          <w:tcPr>
            <w:tcW w:w="2070" w:type="dxa"/>
          </w:tcPr>
          <w:p w14:paraId="4C69192D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0C9300FE" w14:textId="76F7A7B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3DE33F00" w14:textId="77777777" w:rsidTr="007359E5">
        <w:tc>
          <w:tcPr>
            <w:tcW w:w="5485" w:type="dxa"/>
            <w:shd w:val="clear" w:color="auto" w:fill="auto"/>
          </w:tcPr>
          <w:p w14:paraId="63A54B0C" w14:textId="2791C5D6" w:rsidR="000D51F9" w:rsidRPr="00AC687F" w:rsidRDefault="00255B42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Visibility of Labels, Placards and UN Numbers on a Large Means of Containment</w:t>
            </w:r>
          </w:p>
        </w:tc>
        <w:tc>
          <w:tcPr>
            <w:tcW w:w="1440" w:type="dxa"/>
          </w:tcPr>
          <w:p w14:paraId="573CED5D" w14:textId="1E5F6C19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4.15.4</w:t>
            </w:r>
          </w:p>
        </w:tc>
        <w:tc>
          <w:tcPr>
            <w:tcW w:w="2070" w:type="dxa"/>
          </w:tcPr>
          <w:p w14:paraId="4DE3C59E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576AF91A" w14:textId="36211E9B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3479A320" w14:textId="77777777" w:rsidTr="007359E5">
        <w:tc>
          <w:tcPr>
            <w:tcW w:w="5485" w:type="dxa"/>
            <w:shd w:val="clear" w:color="auto" w:fill="auto"/>
          </w:tcPr>
          <w:p w14:paraId="6DEFD353" w14:textId="456F5EEB" w:rsidR="000D51F9" w:rsidRPr="00AC687F" w:rsidRDefault="001244DC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Pla</w:t>
            </w:r>
            <w:r w:rsid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cards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/ Labels on an IBC </w:t>
            </w:r>
            <w:r w:rsidR="00255B42" w:rsidRP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with a capacity greater than 450 L but less than or equal to 3 000 L</w:t>
            </w:r>
          </w:p>
        </w:tc>
        <w:tc>
          <w:tcPr>
            <w:tcW w:w="1440" w:type="dxa"/>
          </w:tcPr>
          <w:p w14:paraId="248B0646" w14:textId="02DD94FE" w:rsidR="000D51F9" w:rsidRPr="00AC687F" w:rsidRDefault="00255B42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4.15.3</w:t>
            </w:r>
            <w:r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(c)</w:t>
            </w:r>
          </w:p>
        </w:tc>
        <w:tc>
          <w:tcPr>
            <w:tcW w:w="2070" w:type="dxa"/>
          </w:tcPr>
          <w:p w14:paraId="2899C67A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047C6D4C" w14:textId="2E5FFE0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473AE05A" w14:textId="32B98115" w:rsidTr="007359E5">
        <w:tc>
          <w:tcPr>
            <w:tcW w:w="5485" w:type="dxa"/>
            <w:shd w:val="clear" w:color="auto" w:fill="auto"/>
          </w:tcPr>
          <w:p w14:paraId="28C92270" w14:textId="5C9925E6" w:rsidR="000D51F9" w:rsidRPr="00AC687F" w:rsidRDefault="001244DC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DANGER</w:t>
            </w:r>
            <w:r w:rsid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Placard</w:t>
            </w:r>
          </w:p>
        </w:tc>
        <w:tc>
          <w:tcPr>
            <w:tcW w:w="1440" w:type="dxa"/>
          </w:tcPr>
          <w:p w14:paraId="6BFE6899" w14:textId="3D65A332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4.16</w:t>
            </w:r>
          </w:p>
        </w:tc>
        <w:tc>
          <w:tcPr>
            <w:tcW w:w="2070" w:type="dxa"/>
          </w:tcPr>
          <w:p w14:paraId="48366886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1199CE9C" w14:textId="6A54C354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37AC8BCE" w14:textId="572E546E" w:rsidTr="007359E5">
        <w:tc>
          <w:tcPr>
            <w:tcW w:w="5485" w:type="dxa"/>
            <w:shd w:val="clear" w:color="auto" w:fill="auto"/>
          </w:tcPr>
          <w:p w14:paraId="25B54F36" w14:textId="7A4FE229" w:rsidR="000D51F9" w:rsidRPr="00535AA0" w:rsidRDefault="00255B42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255B42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>Placards for Oxidizing Gases</w:t>
            </w:r>
            <w:r w:rsidRPr="00255B42" w:rsidDel="00255B42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</w:t>
            </w:r>
            <w:r w:rsidR="001244DC"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>(UN1072, UN1073, UN3156, UN3157)</w:t>
            </w:r>
          </w:p>
        </w:tc>
        <w:tc>
          <w:tcPr>
            <w:tcW w:w="1440" w:type="dxa"/>
          </w:tcPr>
          <w:p w14:paraId="3C04717F" w14:textId="4E0FF44A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4.18.1</w:t>
            </w:r>
          </w:p>
        </w:tc>
        <w:tc>
          <w:tcPr>
            <w:tcW w:w="2070" w:type="dxa"/>
          </w:tcPr>
          <w:p w14:paraId="4C5BC79A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2769F167" w14:textId="780546DE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46DCDCD1" w14:textId="265ED669" w:rsidTr="007359E5">
        <w:tc>
          <w:tcPr>
            <w:tcW w:w="5485" w:type="dxa"/>
            <w:shd w:val="clear" w:color="auto" w:fill="auto"/>
          </w:tcPr>
          <w:p w14:paraId="1863C72E" w14:textId="67F320F7" w:rsidR="000D51F9" w:rsidRPr="00AC687F" w:rsidRDefault="00255B42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5B42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Placards for UN1005, ANHYDROUS AMMONIA</w:t>
            </w:r>
          </w:p>
        </w:tc>
        <w:tc>
          <w:tcPr>
            <w:tcW w:w="1440" w:type="dxa"/>
          </w:tcPr>
          <w:p w14:paraId="66FB6FAE" w14:textId="551B9E9D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4.18.2</w:t>
            </w:r>
          </w:p>
        </w:tc>
        <w:tc>
          <w:tcPr>
            <w:tcW w:w="2070" w:type="dxa"/>
          </w:tcPr>
          <w:p w14:paraId="33874B49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1F543364" w14:textId="68600576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7A086ACD" w14:textId="7C445479" w:rsidTr="007359E5">
        <w:tc>
          <w:tcPr>
            <w:tcW w:w="5485" w:type="dxa"/>
            <w:shd w:val="clear" w:color="auto" w:fill="auto"/>
          </w:tcPr>
          <w:p w14:paraId="3F5D5165" w14:textId="75448549" w:rsidR="000D51F9" w:rsidRPr="00AC687F" w:rsidRDefault="002535F0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Compartmentalized Large Means of Containment</w:t>
            </w:r>
          </w:p>
        </w:tc>
        <w:tc>
          <w:tcPr>
            <w:tcW w:w="1440" w:type="dxa"/>
          </w:tcPr>
          <w:p w14:paraId="1205079D" w14:textId="1FA0BDCF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4.19</w:t>
            </w:r>
          </w:p>
        </w:tc>
        <w:tc>
          <w:tcPr>
            <w:tcW w:w="2070" w:type="dxa"/>
          </w:tcPr>
          <w:p w14:paraId="117B4FCC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64699B4B" w14:textId="42B0FFDA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530D7085" w14:textId="42777778" w:rsidTr="007359E5">
        <w:tc>
          <w:tcPr>
            <w:tcW w:w="5485" w:type="dxa"/>
            <w:shd w:val="clear" w:color="auto" w:fill="auto"/>
          </w:tcPr>
          <w:p w14:paraId="192C4987" w14:textId="60BA2E64" w:rsidR="000D51F9" w:rsidRPr="00AC687F" w:rsidRDefault="002535F0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Elevated Temperature</w:t>
            </w:r>
          </w:p>
        </w:tc>
        <w:tc>
          <w:tcPr>
            <w:tcW w:w="1440" w:type="dxa"/>
          </w:tcPr>
          <w:p w14:paraId="6FE2E327" w14:textId="749E80B1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4.20</w:t>
            </w:r>
          </w:p>
        </w:tc>
        <w:tc>
          <w:tcPr>
            <w:tcW w:w="2070" w:type="dxa"/>
          </w:tcPr>
          <w:p w14:paraId="08E6980C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7C2F0DA8" w14:textId="1163AA34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7ADA5A34" w14:textId="342BE8C8" w:rsidTr="007359E5">
        <w:tc>
          <w:tcPr>
            <w:tcW w:w="5485" w:type="dxa"/>
            <w:shd w:val="clear" w:color="auto" w:fill="auto"/>
          </w:tcPr>
          <w:p w14:paraId="1B111EE1" w14:textId="666DACBA" w:rsidR="000D51F9" w:rsidRPr="00AC687F" w:rsidRDefault="001244DC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Fumigation</w:t>
            </w:r>
          </w:p>
        </w:tc>
        <w:tc>
          <w:tcPr>
            <w:tcW w:w="1440" w:type="dxa"/>
          </w:tcPr>
          <w:p w14:paraId="71CDA324" w14:textId="7FBC05FA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4.21</w:t>
            </w:r>
          </w:p>
        </w:tc>
        <w:tc>
          <w:tcPr>
            <w:tcW w:w="2070" w:type="dxa"/>
          </w:tcPr>
          <w:p w14:paraId="0C7399CD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138E1926" w14:textId="49DFFDE0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51B067E4" w14:textId="4D678E23" w:rsidTr="007359E5">
        <w:tc>
          <w:tcPr>
            <w:tcW w:w="5485" w:type="dxa"/>
            <w:shd w:val="clear" w:color="auto" w:fill="auto"/>
          </w:tcPr>
          <w:p w14:paraId="0E07861B" w14:textId="61928951" w:rsidR="000D51F9" w:rsidRPr="00AC687F" w:rsidRDefault="002535F0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Marine Pollutant Mark</w:t>
            </w:r>
          </w:p>
        </w:tc>
        <w:tc>
          <w:tcPr>
            <w:tcW w:w="1440" w:type="dxa"/>
          </w:tcPr>
          <w:p w14:paraId="70A2352A" w14:textId="6B3E3570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4.22</w:t>
            </w:r>
          </w:p>
        </w:tc>
        <w:tc>
          <w:tcPr>
            <w:tcW w:w="2070" w:type="dxa"/>
          </w:tcPr>
          <w:p w14:paraId="026EBD27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18C4AB8F" w14:textId="6D5B4008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70145636" w14:textId="4BF6546E" w:rsidTr="007359E5">
        <w:tc>
          <w:tcPr>
            <w:tcW w:w="5485" w:type="dxa"/>
            <w:shd w:val="clear" w:color="auto" w:fill="auto"/>
          </w:tcPr>
          <w:p w14:paraId="15BC339A" w14:textId="6D6E9A33" w:rsidR="000D51F9" w:rsidRPr="00AC687F" w:rsidRDefault="001244DC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Category B mark</w:t>
            </w:r>
          </w:p>
        </w:tc>
        <w:tc>
          <w:tcPr>
            <w:tcW w:w="1440" w:type="dxa"/>
          </w:tcPr>
          <w:p w14:paraId="086C2BE1" w14:textId="4C950000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4.22.1</w:t>
            </w:r>
          </w:p>
        </w:tc>
        <w:tc>
          <w:tcPr>
            <w:tcW w:w="2070" w:type="dxa"/>
          </w:tcPr>
          <w:p w14:paraId="0238A9E3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4411E4BD" w14:textId="52DA21CF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</w:tbl>
    <w:p w14:paraId="573C4975" w14:textId="77777777" w:rsidR="00B01638" w:rsidRPr="00535AA0" w:rsidRDefault="00B01638" w:rsidP="00B01638">
      <w:pPr>
        <w:autoSpaceDE w:val="0"/>
        <w:autoSpaceDN w:val="0"/>
        <w:adjustRightInd w:val="0"/>
        <w:spacing w:before="0"/>
        <w:rPr>
          <w:rFonts w:ascii="Arial" w:eastAsia="Calibri" w:hAnsi="Arial"/>
          <w:color w:val="auto"/>
          <w:sz w:val="16"/>
          <w:szCs w:val="16"/>
          <w:lang w:val="fr-FR"/>
        </w:rPr>
      </w:pPr>
    </w:p>
    <w:p w14:paraId="79550F89" w14:textId="77777777" w:rsidR="00B01638" w:rsidRPr="00535AA0" w:rsidRDefault="00B01638" w:rsidP="00B01638">
      <w:pPr>
        <w:autoSpaceDE w:val="0"/>
        <w:autoSpaceDN w:val="0"/>
        <w:adjustRightInd w:val="0"/>
        <w:spacing w:before="0"/>
        <w:jc w:val="center"/>
        <w:rPr>
          <w:rFonts w:ascii="Arial" w:eastAsia="Calibri" w:hAnsi="Arial"/>
          <w:b/>
          <w:color w:val="auto"/>
          <w:szCs w:val="22"/>
          <w:lang w:val="fr-FR"/>
        </w:rPr>
      </w:pPr>
    </w:p>
    <w:p w14:paraId="5BE31B52" w14:textId="77777777" w:rsidR="00AD10E1" w:rsidRPr="00535AA0" w:rsidRDefault="00AD10E1" w:rsidP="00B01638">
      <w:pPr>
        <w:autoSpaceDE w:val="0"/>
        <w:autoSpaceDN w:val="0"/>
        <w:adjustRightInd w:val="0"/>
        <w:spacing w:before="0"/>
        <w:jc w:val="center"/>
        <w:rPr>
          <w:rFonts w:ascii="Arial" w:eastAsia="Calibri" w:hAnsi="Arial"/>
          <w:b/>
          <w:color w:val="auto"/>
          <w:szCs w:val="22"/>
          <w:lang w:val="fr-FR"/>
        </w:rPr>
      </w:pPr>
    </w:p>
    <w:p w14:paraId="4F41FFD7" w14:textId="4DAAE435" w:rsidR="00B01638" w:rsidRPr="00AC687F" w:rsidRDefault="002535F0" w:rsidP="00A166B8">
      <w:pPr>
        <w:shd w:val="clear" w:color="auto" w:fill="F8DFD2" w:themeFill="accent3" w:themeFillTint="33"/>
        <w:spacing w:before="0" w:after="120"/>
        <w:ind w:hanging="91"/>
        <w:jc w:val="center"/>
        <w:rPr>
          <w:rFonts w:ascii="Arial" w:eastAsia="Calibri" w:hAnsi="Arial"/>
          <w:b/>
          <w:color w:val="auto"/>
          <w:sz w:val="24"/>
          <w:szCs w:val="24"/>
          <w:lang w:val="en-US"/>
        </w:rPr>
      </w:pPr>
      <w:r w:rsidRPr="002535F0">
        <w:rPr>
          <w:rFonts w:ascii="Arial" w:eastAsia="Calibri" w:hAnsi="Arial"/>
          <w:b/>
          <w:color w:val="auto"/>
          <w:sz w:val="24"/>
          <w:szCs w:val="24"/>
          <w:lang w:val="en-US"/>
        </w:rPr>
        <w:t>MEANS OF CONTAINMENT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85"/>
        <w:gridCol w:w="1440"/>
        <w:gridCol w:w="2070"/>
      </w:tblGrid>
      <w:tr w:rsidR="008C096F" w:rsidRPr="00AC687F" w14:paraId="43A311F8" w14:textId="5287FE08" w:rsidTr="008C096F">
        <w:tc>
          <w:tcPr>
            <w:tcW w:w="5485" w:type="dxa"/>
            <w:shd w:val="clear" w:color="auto" w:fill="E7E6E6" w:themeFill="background2"/>
          </w:tcPr>
          <w:p w14:paraId="5B265FEE" w14:textId="77777777" w:rsidR="008C096F" w:rsidRPr="00AC687F" w:rsidRDefault="008C096F" w:rsidP="00B01638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lastRenderedPageBreak/>
              <w:t>Descriptions</w:t>
            </w:r>
          </w:p>
          <w:p w14:paraId="4C2507A5" w14:textId="77777777" w:rsidR="008C096F" w:rsidRPr="00AC687F" w:rsidRDefault="008C096F" w:rsidP="00B01638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shd w:val="clear" w:color="auto" w:fill="E7E6E6" w:themeFill="background2"/>
          </w:tcPr>
          <w:p w14:paraId="073CFD26" w14:textId="3001A1CB" w:rsidR="008C096F" w:rsidRPr="00AC687F" w:rsidRDefault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TDGR </w:t>
            </w:r>
            <w:r w:rsid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Section</w:t>
            </w:r>
          </w:p>
        </w:tc>
        <w:tc>
          <w:tcPr>
            <w:tcW w:w="2070" w:type="dxa"/>
            <w:shd w:val="clear" w:color="auto" w:fill="E7E6E6" w:themeFill="background2"/>
          </w:tcPr>
          <w:p w14:paraId="46295AB0" w14:textId="77777777" w:rsidR="008C096F" w:rsidRPr="00AC687F" w:rsidRDefault="008C096F" w:rsidP="00B01638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</w:tr>
      <w:tr w:rsidR="000D51F9" w:rsidRPr="00535AA0" w14:paraId="234782D6" w14:textId="3B88ED5A" w:rsidTr="008C096F">
        <w:tc>
          <w:tcPr>
            <w:tcW w:w="5485" w:type="dxa"/>
            <w:shd w:val="clear" w:color="auto" w:fill="auto"/>
          </w:tcPr>
          <w:p w14:paraId="14D0A49B" w14:textId="49A8A8BC" w:rsidR="000D51F9" w:rsidRPr="00AC687F" w:rsidRDefault="001244DC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The container must be </w:t>
            </w:r>
            <w:r w:rsidR="002535F0"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designed, constructed, filled, closed, secured and maintained so that under normal conditions of transport, including handling, there will be no release of the dangerous goods that could endanger public safety</w:t>
            </w:r>
            <w:r w:rsid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.</w:t>
            </w:r>
          </w:p>
        </w:tc>
        <w:tc>
          <w:tcPr>
            <w:tcW w:w="1440" w:type="dxa"/>
          </w:tcPr>
          <w:p w14:paraId="24C06E35" w14:textId="4D6CB310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5.1.1</w:t>
            </w:r>
            <w:r w:rsid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 (3)</w:t>
            </w:r>
          </w:p>
        </w:tc>
        <w:tc>
          <w:tcPr>
            <w:tcW w:w="2070" w:type="dxa"/>
          </w:tcPr>
          <w:p w14:paraId="42FFBC1A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0F066041" w14:textId="67E01087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76CF2F5D" w14:textId="02A746D4" w:rsidTr="008C096F">
        <w:tc>
          <w:tcPr>
            <w:tcW w:w="5485" w:type="dxa"/>
            <w:shd w:val="clear" w:color="auto" w:fill="auto"/>
          </w:tcPr>
          <w:p w14:paraId="1D9BA329" w14:textId="665E12C8" w:rsidR="000D51F9" w:rsidRPr="00AC687F" w:rsidRDefault="002535F0" w:rsidP="001244DC">
            <w:pPr>
              <w:tabs>
                <w:tab w:val="left" w:pos="3093"/>
              </w:tabs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Loading and Securing</w:t>
            </w:r>
          </w:p>
        </w:tc>
        <w:tc>
          <w:tcPr>
            <w:tcW w:w="1440" w:type="dxa"/>
          </w:tcPr>
          <w:p w14:paraId="05EFC8B0" w14:textId="7515A675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5.4</w:t>
            </w:r>
          </w:p>
        </w:tc>
        <w:tc>
          <w:tcPr>
            <w:tcW w:w="2070" w:type="dxa"/>
          </w:tcPr>
          <w:p w14:paraId="4CCA4289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6654E2BE" w14:textId="06676A39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0BD466E9" w14:textId="618B87EA" w:rsidTr="008C096F">
        <w:tc>
          <w:tcPr>
            <w:tcW w:w="5485" w:type="dxa"/>
            <w:shd w:val="clear" w:color="auto" w:fill="auto"/>
          </w:tcPr>
          <w:p w14:paraId="3F1460DA" w14:textId="42035E5E" w:rsidR="000D51F9" w:rsidRPr="00AC687F" w:rsidRDefault="002535F0" w:rsidP="001244DC">
            <w:pPr>
              <w:tabs>
                <w:tab w:val="center" w:pos="2634"/>
              </w:tabs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Filling Limits</w:t>
            </w:r>
          </w:p>
        </w:tc>
        <w:tc>
          <w:tcPr>
            <w:tcW w:w="1440" w:type="dxa"/>
          </w:tcPr>
          <w:p w14:paraId="2D689F0B" w14:textId="5A9FCB51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5.5</w:t>
            </w:r>
          </w:p>
        </w:tc>
        <w:tc>
          <w:tcPr>
            <w:tcW w:w="2070" w:type="dxa"/>
          </w:tcPr>
          <w:p w14:paraId="10A44F0A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40E9F446" w14:textId="0A78FD31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05211200" w14:textId="6A4CFA38" w:rsidTr="008C096F">
        <w:tc>
          <w:tcPr>
            <w:tcW w:w="5485" w:type="dxa"/>
            <w:shd w:val="clear" w:color="auto" w:fill="auto"/>
          </w:tcPr>
          <w:p w14:paraId="41C6DD35" w14:textId="16482294" w:rsidR="000D51F9" w:rsidRPr="00AC687F" w:rsidRDefault="002535F0" w:rsidP="001244DC">
            <w:pPr>
              <w:tabs>
                <w:tab w:val="center" w:pos="2634"/>
              </w:tabs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UN Standardized Means of Containment</w:t>
            </w:r>
          </w:p>
        </w:tc>
        <w:tc>
          <w:tcPr>
            <w:tcW w:w="1440" w:type="dxa"/>
          </w:tcPr>
          <w:p w14:paraId="193DBB29" w14:textId="3F47C329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5.6</w:t>
            </w:r>
          </w:p>
        </w:tc>
        <w:tc>
          <w:tcPr>
            <w:tcW w:w="2070" w:type="dxa"/>
          </w:tcPr>
          <w:p w14:paraId="383F4B2F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2628198D" w14:textId="6F341899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1AF49A65" w14:textId="6B68FC94" w:rsidTr="008C096F">
        <w:tc>
          <w:tcPr>
            <w:tcW w:w="5485" w:type="dxa"/>
            <w:shd w:val="clear" w:color="auto" w:fill="auto"/>
          </w:tcPr>
          <w:p w14:paraId="2ED776C8" w14:textId="686346DA" w:rsidR="000D51F9" w:rsidRPr="00AC687F" w:rsidRDefault="001244DC" w:rsidP="001244DC">
            <w:pPr>
              <w:tabs>
                <w:tab w:val="center" w:pos="2634"/>
              </w:tabs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 xml:space="preserve">Compatibility </w:t>
            </w:r>
            <w:r w:rsidR="00454CC9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G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roups</w:t>
            </w:r>
          </w:p>
        </w:tc>
        <w:tc>
          <w:tcPr>
            <w:tcW w:w="1440" w:type="dxa"/>
          </w:tcPr>
          <w:p w14:paraId="2A89AB25" w14:textId="3F16C27A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5.7</w:t>
            </w:r>
          </w:p>
        </w:tc>
        <w:tc>
          <w:tcPr>
            <w:tcW w:w="2070" w:type="dxa"/>
          </w:tcPr>
          <w:p w14:paraId="76560C2F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35AEA91C" w14:textId="5E1E506C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2E310716" w14:textId="41C2F39A" w:rsidTr="008C096F">
        <w:tc>
          <w:tcPr>
            <w:tcW w:w="5485" w:type="dxa"/>
            <w:shd w:val="clear" w:color="auto" w:fill="auto"/>
          </w:tcPr>
          <w:p w14:paraId="4AFB852E" w14:textId="43A21726" w:rsidR="000D51F9" w:rsidRPr="00AC687F" w:rsidRDefault="002535F0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Small Means of Containment</w:t>
            </w:r>
          </w:p>
        </w:tc>
        <w:tc>
          <w:tcPr>
            <w:tcW w:w="1440" w:type="dxa"/>
          </w:tcPr>
          <w:p w14:paraId="6F10B6CB" w14:textId="2921DB96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5.12</w:t>
            </w:r>
          </w:p>
        </w:tc>
        <w:tc>
          <w:tcPr>
            <w:tcW w:w="2070" w:type="dxa"/>
          </w:tcPr>
          <w:p w14:paraId="3D0DA5B6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6F08408C" w14:textId="4F9AFDEC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09D04A72" w14:textId="2AA12064" w:rsidTr="008C096F">
        <w:tc>
          <w:tcPr>
            <w:tcW w:w="5485" w:type="dxa"/>
            <w:shd w:val="clear" w:color="auto" w:fill="auto"/>
          </w:tcPr>
          <w:p w14:paraId="00F31DF1" w14:textId="3C5EF39B" w:rsidR="000D51F9" w:rsidRPr="00AC687F" w:rsidRDefault="002535F0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Large Means of Containment</w:t>
            </w:r>
          </w:p>
        </w:tc>
        <w:tc>
          <w:tcPr>
            <w:tcW w:w="1440" w:type="dxa"/>
          </w:tcPr>
          <w:p w14:paraId="3B8D781E" w14:textId="12F1C42A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5.14</w:t>
            </w:r>
          </w:p>
        </w:tc>
        <w:tc>
          <w:tcPr>
            <w:tcW w:w="2070" w:type="dxa"/>
          </w:tcPr>
          <w:p w14:paraId="5807AE02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0264549A" w14:textId="39AB64E2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01CCCEFF" w14:textId="77777777" w:rsidTr="0023214A"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1487C" w14:textId="38C9D7E7" w:rsidR="000D51F9" w:rsidRPr="00AC687F" w:rsidRDefault="002535F0" w:rsidP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Class 2, Gases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8E58" w14:textId="77777777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5.10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3196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45E87492" w14:textId="5C7118F0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63631BB9" w14:textId="77777777" w:rsidTr="0023214A"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DCAD4" w14:textId="08D9DE94" w:rsidR="000D51F9" w:rsidRPr="00AC687F" w:rsidRDefault="002535F0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Class 6.2, Infectious Substances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F7B7" w14:textId="77777777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5.16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25DC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7122E975" w14:textId="0A1933A1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  <w:tr w:rsidR="000D51F9" w:rsidRPr="00535AA0" w14:paraId="2156947E" w14:textId="0259DE9C" w:rsidTr="008C096F">
        <w:tc>
          <w:tcPr>
            <w:tcW w:w="5485" w:type="dxa"/>
            <w:shd w:val="clear" w:color="auto" w:fill="auto"/>
          </w:tcPr>
          <w:p w14:paraId="774EB3D9" w14:textId="293C7915" w:rsidR="000D51F9" w:rsidRPr="00AC687F" w:rsidRDefault="002535F0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2535F0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Consolidation Bins</w:t>
            </w:r>
          </w:p>
        </w:tc>
        <w:tc>
          <w:tcPr>
            <w:tcW w:w="1440" w:type="dxa"/>
          </w:tcPr>
          <w:p w14:paraId="0442F067" w14:textId="5D94B918" w:rsidR="000D51F9" w:rsidRPr="00AC687F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5.18</w:t>
            </w:r>
          </w:p>
        </w:tc>
        <w:tc>
          <w:tcPr>
            <w:tcW w:w="2070" w:type="dxa"/>
          </w:tcPr>
          <w:p w14:paraId="04E16112" w14:textId="77777777" w:rsidR="000D51F9" w:rsidRPr="00535AA0" w:rsidRDefault="000D51F9" w:rsidP="000D51F9">
            <w:pPr>
              <w:spacing w:before="0"/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Compliant </w:t>
            </w: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 / A</w:t>
            </w:r>
          </w:p>
          <w:p w14:paraId="4CBDA7CA" w14:textId="55559873" w:rsidR="000D51F9" w:rsidRPr="00535AA0" w:rsidRDefault="000D51F9" w:rsidP="000D51F9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fr-FR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</w:t>
            </w:r>
            <w:r w:rsidRPr="00535AA0">
              <w:rPr>
                <w:rFonts w:ascii="Arial" w:eastAsia="Calibri" w:hAnsi="Arial"/>
                <w:color w:val="auto"/>
                <w:sz w:val="18"/>
                <w:szCs w:val="18"/>
                <w:lang w:val="fr-FR"/>
              </w:rPr>
              <w:t xml:space="preserve"> Non-compliant</w:t>
            </w:r>
          </w:p>
        </w:tc>
      </w:tr>
    </w:tbl>
    <w:p w14:paraId="2DFA4D7F" w14:textId="77777777" w:rsidR="008C096F" w:rsidRPr="00535AA0" w:rsidRDefault="008C096F" w:rsidP="00B01638">
      <w:pPr>
        <w:spacing w:before="0" w:line="259" w:lineRule="auto"/>
        <w:rPr>
          <w:rFonts w:ascii="Arial" w:eastAsia="Calibri" w:hAnsi="Arial"/>
          <w:b/>
          <w:color w:val="auto"/>
          <w:sz w:val="16"/>
          <w:szCs w:val="16"/>
          <w:lang w:val="fr-FR"/>
        </w:rPr>
      </w:pPr>
    </w:p>
    <w:p w14:paraId="0F0488C3" w14:textId="77777777" w:rsidR="00CA5E3C" w:rsidRPr="00535AA0" w:rsidRDefault="00CA5E3C" w:rsidP="00B01638">
      <w:pPr>
        <w:spacing w:before="0" w:line="259" w:lineRule="auto"/>
        <w:rPr>
          <w:rFonts w:ascii="Arial" w:hAnsi="Arial"/>
          <w:b/>
          <w:bCs/>
          <w:color w:val="auto"/>
          <w:sz w:val="22"/>
          <w:szCs w:val="18"/>
          <w:lang w:val="fr-FR"/>
        </w:rPr>
      </w:pPr>
    </w:p>
    <w:p w14:paraId="79B0B983" w14:textId="25A912B1" w:rsidR="00B01638" w:rsidRPr="00AC687F" w:rsidRDefault="001244DC" w:rsidP="00A166B8">
      <w:pPr>
        <w:shd w:val="clear" w:color="auto" w:fill="F8DFD2" w:themeFill="accent3" w:themeFillTint="33"/>
        <w:spacing w:before="0" w:after="120"/>
        <w:ind w:hanging="91"/>
        <w:jc w:val="center"/>
        <w:rPr>
          <w:rFonts w:ascii="Arial" w:eastAsia="Calibri" w:hAnsi="Arial"/>
          <w:b/>
          <w:color w:val="auto"/>
          <w:sz w:val="24"/>
          <w:szCs w:val="24"/>
          <w:lang w:val="en-US"/>
        </w:rPr>
      </w:pPr>
      <w:r w:rsidRPr="00AC687F">
        <w:rPr>
          <w:rFonts w:ascii="Arial" w:eastAsia="Calibri" w:hAnsi="Arial"/>
          <w:b/>
          <w:color w:val="auto"/>
          <w:sz w:val="24"/>
          <w:szCs w:val="24"/>
          <w:lang w:val="en-US"/>
        </w:rPr>
        <w:t>TRAINING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8"/>
        <w:gridCol w:w="2610"/>
      </w:tblGrid>
      <w:tr w:rsidR="00B01638" w:rsidRPr="00AC687F" w14:paraId="2CD24F04" w14:textId="77777777" w:rsidTr="000E0F4D">
        <w:tc>
          <w:tcPr>
            <w:tcW w:w="6948" w:type="dxa"/>
            <w:shd w:val="clear" w:color="auto" w:fill="E7E6E6" w:themeFill="background2"/>
          </w:tcPr>
          <w:p w14:paraId="5776102F" w14:textId="77B88A9D" w:rsidR="00B01638" w:rsidRPr="00AC687F" w:rsidRDefault="001244DC" w:rsidP="00B01638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The number of employees with </w:t>
            </w:r>
            <w:r w:rsidR="006A4A60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 xml:space="preserve">a </w:t>
            </w:r>
            <w:r w:rsidRPr="00AC687F">
              <w:rPr>
                <w:rFonts w:ascii="Arial" w:hAnsi="Arial"/>
                <w:bCs/>
                <w:color w:val="auto"/>
                <w:sz w:val="18"/>
                <w:szCs w:val="18"/>
                <w:lang w:val="en-US"/>
              </w:rPr>
              <w:t>valid dangerous goods training</w:t>
            </w:r>
          </w:p>
        </w:tc>
        <w:tc>
          <w:tcPr>
            <w:tcW w:w="2610" w:type="dxa"/>
            <w:shd w:val="clear" w:color="auto" w:fill="auto"/>
          </w:tcPr>
          <w:p w14:paraId="6757C29F" w14:textId="77777777" w:rsidR="00B01638" w:rsidRPr="00AC687F" w:rsidRDefault="00B01638" w:rsidP="00B01638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</w:tr>
      <w:tr w:rsidR="00B01638" w:rsidRPr="00AC687F" w14:paraId="07F31C44" w14:textId="77777777" w:rsidTr="000E0F4D">
        <w:tc>
          <w:tcPr>
            <w:tcW w:w="6948" w:type="dxa"/>
            <w:shd w:val="clear" w:color="auto" w:fill="E7E6E6" w:themeFill="background2"/>
          </w:tcPr>
          <w:p w14:paraId="1B2E0C98" w14:textId="3F49E9EE" w:rsidR="00B01638" w:rsidRPr="00AC687F" w:rsidRDefault="001244DC" w:rsidP="00B01638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8"/>
                <w:szCs w:val="18"/>
                <w:lang w:val="en-US"/>
              </w:rPr>
              <w:t>Number of employees with valid training who are currently working</w:t>
            </w:r>
          </w:p>
        </w:tc>
        <w:tc>
          <w:tcPr>
            <w:tcW w:w="2610" w:type="dxa"/>
            <w:shd w:val="clear" w:color="auto" w:fill="auto"/>
          </w:tcPr>
          <w:p w14:paraId="50A5E947" w14:textId="77777777" w:rsidR="00B01638" w:rsidRPr="00AC687F" w:rsidRDefault="00B01638" w:rsidP="00B01638">
            <w:pPr>
              <w:tabs>
                <w:tab w:val="left" w:pos="900"/>
              </w:tabs>
              <w:autoSpaceDE w:val="0"/>
              <w:autoSpaceDN w:val="0"/>
              <w:adjustRightInd w:val="0"/>
              <w:spacing w:before="0"/>
              <w:ind w:right="-117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</w:p>
        </w:tc>
      </w:tr>
    </w:tbl>
    <w:p w14:paraId="14901D85" w14:textId="77777777" w:rsidR="00B01638" w:rsidRPr="00AC687F" w:rsidRDefault="00B01638" w:rsidP="00B01638">
      <w:pPr>
        <w:spacing w:before="0"/>
        <w:rPr>
          <w:rFonts w:ascii="Arial" w:hAnsi="Arial"/>
          <w:b/>
          <w:bCs/>
          <w:color w:val="auto"/>
          <w:sz w:val="16"/>
          <w:szCs w:val="18"/>
          <w:lang w:val="en-US"/>
        </w:rPr>
      </w:pPr>
    </w:p>
    <w:p w14:paraId="7C2AD787" w14:textId="4CA9FF19" w:rsidR="00B01638" w:rsidRPr="00AC687F" w:rsidRDefault="001244DC" w:rsidP="00B01638">
      <w:pPr>
        <w:spacing w:before="0"/>
        <w:rPr>
          <w:rFonts w:ascii="Arial" w:eastAsia="Calibri" w:hAnsi="Arial"/>
          <w:color w:val="auto"/>
          <w:sz w:val="16"/>
          <w:szCs w:val="13"/>
          <w:lang w:val="en-US"/>
        </w:rPr>
      </w:pPr>
      <w:r w:rsidRPr="00AC687F">
        <w:rPr>
          <w:rFonts w:ascii="Arial" w:eastAsia="Calibri" w:hAnsi="Arial"/>
          <w:color w:val="auto"/>
          <w:sz w:val="16"/>
          <w:szCs w:val="13"/>
          <w:lang w:val="en-US"/>
        </w:rPr>
        <w:t>NOTE: Does the employer keep a copy of the training certificate in electronic form or on paper, from the date of issue until two years after its expiry date? (TDGR-RTMD 6.6)</w:t>
      </w:r>
    </w:p>
    <w:p w14:paraId="30AC4F54" w14:textId="77777777" w:rsidR="001244DC" w:rsidRPr="00AC687F" w:rsidRDefault="001244DC" w:rsidP="00B01638">
      <w:pPr>
        <w:spacing w:before="0"/>
        <w:rPr>
          <w:rFonts w:ascii="Arial" w:eastAsia="Calibri" w:hAnsi="Arial"/>
          <w:color w:val="auto"/>
          <w:sz w:val="22"/>
          <w:szCs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59"/>
        <w:gridCol w:w="653"/>
        <w:gridCol w:w="692"/>
        <w:gridCol w:w="653"/>
        <w:gridCol w:w="668"/>
        <w:gridCol w:w="665"/>
      </w:tblGrid>
      <w:tr w:rsidR="00B01638" w:rsidRPr="00AC687F" w14:paraId="2081871C" w14:textId="77777777" w:rsidTr="000E0F4D">
        <w:trPr>
          <w:trHeight w:val="397"/>
        </w:trPr>
        <w:tc>
          <w:tcPr>
            <w:tcW w:w="5659" w:type="dxa"/>
            <w:shd w:val="clear" w:color="auto" w:fill="auto"/>
            <w:vAlign w:val="center"/>
          </w:tcPr>
          <w:p w14:paraId="1891E05B" w14:textId="77777777" w:rsidR="00B01638" w:rsidRPr="00AC687F" w:rsidRDefault="00B01638" w:rsidP="00B01638">
            <w:pPr>
              <w:spacing w:before="0"/>
              <w:jc w:val="right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53" w:type="dxa"/>
            <w:shd w:val="clear" w:color="auto" w:fill="auto"/>
          </w:tcPr>
          <w:p w14:paraId="2F58CCA4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</w:pPr>
            <w:r w:rsidRPr="00AC687F"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  <w:t>1</w:t>
            </w:r>
          </w:p>
        </w:tc>
        <w:tc>
          <w:tcPr>
            <w:tcW w:w="692" w:type="dxa"/>
            <w:shd w:val="clear" w:color="auto" w:fill="auto"/>
          </w:tcPr>
          <w:p w14:paraId="7CAF7149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</w:pPr>
            <w:r w:rsidRPr="00AC687F"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  <w:t>2</w:t>
            </w:r>
          </w:p>
        </w:tc>
        <w:tc>
          <w:tcPr>
            <w:tcW w:w="653" w:type="dxa"/>
            <w:shd w:val="clear" w:color="auto" w:fill="auto"/>
          </w:tcPr>
          <w:p w14:paraId="719A092F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</w:pPr>
            <w:r w:rsidRPr="00AC687F"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  <w:t>3</w:t>
            </w:r>
          </w:p>
        </w:tc>
        <w:tc>
          <w:tcPr>
            <w:tcW w:w="668" w:type="dxa"/>
            <w:shd w:val="clear" w:color="auto" w:fill="auto"/>
          </w:tcPr>
          <w:p w14:paraId="3D5F4018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</w:pPr>
            <w:r w:rsidRPr="00AC687F"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  <w:t>4</w:t>
            </w:r>
          </w:p>
        </w:tc>
        <w:tc>
          <w:tcPr>
            <w:tcW w:w="665" w:type="dxa"/>
            <w:shd w:val="clear" w:color="auto" w:fill="auto"/>
          </w:tcPr>
          <w:p w14:paraId="0A2AA17A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</w:pPr>
            <w:r w:rsidRPr="00AC687F">
              <w:rPr>
                <w:rFonts w:ascii="Arial" w:eastAsia="Calibri" w:hAnsi="Arial"/>
                <w:b/>
                <w:color w:val="auto"/>
                <w:sz w:val="28"/>
                <w:szCs w:val="13"/>
                <w:lang w:val="en-US"/>
              </w:rPr>
              <w:t>5</w:t>
            </w:r>
          </w:p>
        </w:tc>
      </w:tr>
      <w:tr w:rsidR="00B01638" w:rsidRPr="00AC687F" w14:paraId="63D0FF16" w14:textId="77777777" w:rsidTr="000E0F4D">
        <w:trPr>
          <w:trHeight w:val="397"/>
        </w:trPr>
        <w:tc>
          <w:tcPr>
            <w:tcW w:w="5659" w:type="dxa"/>
            <w:vAlign w:val="center"/>
          </w:tcPr>
          <w:p w14:paraId="3527CE50" w14:textId="19795539" w:rsidR="00B01638" w:rsidRPr="00AC687F" w:rsidRDefault="006A4A60" w:rsidP="001244DC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Calibri" w:hAnsi="Arial"/>
                <w:color w:val="auto"/>
                <w:sz w:val="16"/>
                <w:szCs w:val="16"/>
              </w:rPr>
              <w:t>N</w:t>
            </w:r>
            <w:r w:rsidRPr="006A4A60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ame and address of the place of business of the employer</w:t>
            </w:r>
            <w:r w:rsidRPr="006A4A60" w:rsidDel="006A4A60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br/>
            </w:r>
            <w:r w:rsidR="001244DC"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(TDGR 6.3 (1) (a))</w:t>
            </w:r>
          </w:p>
        </w:tc>
        <w:tc>
          <w:tcPr>
            <w:tcW w:w="653" w:type="dxa"/>
            <w:vAlign w:val="center"/>
          </w:tcPr>
          <w:p w14:paraId="5322B0B9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92" w:type="dxa"/>
            <w:shd w:val="clear" w:color="auto" w:fill="auto"/>
            <w:vAlign w:val="center"/>
          </w:tcPr>
          <w:p w14:paraId="74E284FE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53" w:type="dxa"/>
            <w:vAlign w:val="center"/>
          </w:tcPr>
          <w:p w14:paraId="3114F1AC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0B880E75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5" w:type="dxa"/>
            <w:vAlign w:val="center"/>
          </w:tcPr>
          <w:p w14:paraId="7D9F501A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</w:tr>
      <w:tr w:rsidR="00B01638" w:rsidRPr="00AC687F" w14:paraId="735124C0" w14:textId="77777777" w:rsidTr="000E0F4D">
        <w:trPr>
          <w:trHeight w:val="397"/>
        </w:trPr>
        <w:tc>
          <w:tcPr>
            <w:tcW w:w="5659" w:type="dxa"/>
            <w:vAlign w:val="center"/>
          </w:tcPr>
          <w:p w14:paraId="6ABA6080" w14:textId="77777777" w:rsidR="001244DC" w:rsidRPr="00AC687F" w:rsidRDefault="001244DC" w:rsidP="001244DC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Employee name</w:t>
            </w:r>
          </w:p>
          <w:p w14:paraId="7E147826" w14:textId="0B14F90D" w:rsidR="00B01638" w:rsidRPr="00AC687F" w:rsidRDefault="001244DC" w:rsidP="001244DC">
            <w:pPr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(TDGR 6.3 (1) (b))</w:t>
            </w:r>
          </w:p>
        </w:tc>
        <w:tc>
          <w:tcPr>
            <w:tcW w:w="653" w:type="dxa"/>
            <w:vAlign w:val="center"/>
          </w:tcPr>
          <w:p w14:paraId="72523686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92" w:type="dxa"/>
            <w:vAlign w:val="center"/>
          </w:tcPr>
          <w:p w14:paraId="5702A219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53" w:type="dxa"/>
            <w:vAlign w:val="center"/>
          </w:tcPr>
          <w:p w14:paraId="1B1176D2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080812AF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5" w:type="dxa"/>
            <w:vAlign w:val="center"/>
          </w:tcPr>
          <w:p w14:paraId="38C1867C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</w:tr>
      <w:tr w:rsidR="00B01638" w:rsidRPr="00AC687F" w14:paraId="72C926D9" w14:textId="77777777" w:rsidTr="000E0F4D">
        <w:trPr>
          <w:trHeight w:val="397"/>
        </w:trPr>
        <w:tc>
          <w:tcPr>
            <w:tcW w:w="5659" w:type="dxa"/>
            <w:vAlign w:val="center"/>
          </w:tcPr>
          <w:p w14:paraId="7A1640B2" w14:textId="5EC7197D" w:rsidR="00B01638" w:rsidRPr="00AC687F" w:rsidRDefault="006A4A60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Calibri" w:hAnsi="Arial"/>
                <w:color w:val="auto"/>
                <w:sz w:val="16"/>
                <w:szCs w:val="16"/>
              </w:rPr>
              <w:t>D</w:t>
            </w:r>
            <w:r w:rsidRPr="006A4A60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ate the training certificate expires, preceded by the words “Exp</w:t>
            </w: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 xml:space="preserve">ires on” or “Date d’expiration” </w:t>
            </w:r>
            <w:r w:rsidR="001244DC"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TDGR 6.3 (1) (c))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42BCE932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92" w:type="dxa"/>
            <w:vAlign w:val="center"/>
          </w:tcPr>
          <w:p w14:paraId="644AF8CE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53" w:type="dxa"/>
            <w:vAlign w:val="center"/>
          </w:tcPr>
          <w:p w14:paraId="2B37E847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1AD6C5C9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5" w:type="dxa"/>
            <w:vAlign w:val="center"/>
          </w:tcPr>
          <w:p w14:paraId="3C6E6944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</w:tr>
      <w:tr w:rsidR="00B01638" w:rsidRPr="00AC687F" w14:paraId="31F59D9E" w14:textId="77777777" w:rsidTr="000E0F4D">
        <w:trPr>
          <w:trHeight w:val="397"/>
        </w:trPr>
        <w:tc>
          <w:tcPr>
            <w:tcW w:w="5659" w:type="dxa"/>
            <w:vAlign w:val="center"/>
          </w:tcPr>
          <w:p w14:paraId="59BE6D0B" w14:textId="1729A994" w:rsidR="001244DC" w:rsidRPr="00AC687F" w:rsidRDefault="006A4A60" w:rsidP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Calibri" w:hAnsi="Arial"/>
                <w:color w:val="auto"/>
                <w:sz w:val="16"/>
                <w:szCs w:val="16"/>
              </w:rPr>
              <w:t>A</w:t>
            </w:r>
            <w:r w:rsidRPr="006A4A60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spects of handling, offering for transport or transporting dangerous goods for which the employee is trained</w:t>
            </w: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.</w:t>
            </w:r>
          </w:p>
          <w:p w14:paraId="76422988" w14:textId="796A1DC7" w:rsidR="00B01638" w:rsidRPr="00AC687F" w:rsidRDefault="001244DC" w:rsidP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(TDGR 6.3 (1) (d))</w:t>
            </w:r>
          </w:p>
        </w:tc>
        <w:tc>
          <w:tcPr>
            <w:tcW w:w="653" w:type="dxa"/>
            <w:vAlign w:val="center"/>
          </w:tcPr>
          <w:p w14:paraId="63404927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92" w:type="dxa"/>
            <w:vAlign w:val="center"/>
          </w:tcPr>
          <w:p w14:paraId="34435C06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53" w:type="dxa"/>
            <w:vAlign w:val="center"/>
          </w:tcPr>
          <w:p w14:paraId="172E1984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5E958D6E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5" w:type="dxa"/>
            <w:vAlign w:val="center"/>
          </w:tcPr>
          <w:p w14:paraId="2A5FA2CF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</w:tr>
      <w:tr w:rsidR="00B01638" w:rsidRPr="00AC687F" w14:paraId="29A7488F" w14:textId="77777777" w:rsidTr="000E0F4D">
        <w:trPr>
          <w:trHeight w:val="397"/>
        </w:trPr>
        <w:tc>
          <w:tcPr>
            <w:tcW w:w="5659" w:type="dxa"/>
            <w:vAlign w:val="center"/>
          </w:tcPr>
          <w:p w14:paraId="0CACFE96" w14:textId="3B2B15A2" w:rsidR="00B01638" w:rsidRPr="00AC687F" w:rsidRDefault="001244DC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Training certificate signed by the employee (RTMD 6.3 (3) (a))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63AF7CCF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92" w:type="dxa"/>
            <w:vAlign w:val="center"/>
          </w:tcPr>
          <w:p w14:paraId="5E53F381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53" w:type="dxa"/>
            <w:vAlign w:val="center"/>
          </w:tcPr>
          <w:p w14:paraId="55B181B1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15C93760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5" w:type="dxa"/>
            <w:vAlign w:val="center"/>
          </w:tcPr>
          <w:p w14:paraId="635E09B5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</w:tr>
      <w:tr w:rsidR="00B01638" w:rsidRPr="00AC687F" w14:paraId="24580CEC" w14:textId="77777777" w:rsidTr="000E0F4D">
        <w:trPr>
          <w:trHeight w:val="397"/>
        </w:trPr>
        <w:tc>
          <w:tcPr>
            <w:tcW w:w="5659" w:type="dxa"/>
            <w:vAlign w:val="center"/>
          </w:tcPr>
          <w:p w14:paraId="3D45DF8A" w14:textId="403BE321" w:rsidR="00B01638" w:rsidRPr="00AC687F" w:rsidRDefault="00522046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Training certificate signed by the employer or another employee acting on behalf of the employer (TDGR 6.3 (3) (a))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3C9D74F2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92" w:type="dxa"/>
            <w:vAlign w:val="center"/>
          </w:tcPr>
          <w:p w14:paraId="7F9C2A26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53" w:type="dxa"/>
            <w:vAlign w:val="center"/>
          </w:tcPr>
          <w:p w14:paraId="2509E386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076A5EEE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5" w:type="dxa"/>
            <w:vAlign w:val="center"/>
          </w:tcPr>
          <w:p w14:paraId="16C87C5F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</w:tr>
      <w:tr w:rsidR="00B01638" w:rsidRPr="00AC687F" w14:paraId="5D775FFE" w14:textId="77777777" w:rsidTr="000E0F4D">
        <w:trPr>
          <w:trHeight w:val="397"/>
        </w:trPr>
        <w:tc>
          <w:tcPr>
            <w:tcW w:w="5659" w:type="dxa"/>
            <w:vAlign w:val="center"/>
          </w:tcPr>
          <w:p w14:paraId="42A9F4A4" w14:textId="2D82C01C" w:rsidR="00B01638" w:rsidRPr="00AC687F" w:rsidRDefault="006A4A60" w:rsidP="00535AA0">
            <w:pPr>
              <w:autoSpaceDE w:val="0"/>
              <w:autoSpaceDN w:val="0"/>
              <w:adjustRightInd w:val="0"/>
              <w:spacing w:before="0"/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Valid Certificate (TDGR 6.5</w:t>
            </w:r>
            <w:r w:rsidRPr="00AC687F">
              <w:rPr>
                <w:rFonts w:ascii="Arial" w:eastAsia="Calibri" w:hAnsi="Arial"/>
                <w:color w:val="auto"/>
                <w:sz w:val="16"/>
                <w:szCs w:val="16"/>
                <w:lang w:val="en-US"/>
              </w:rPr>
              <w:t>)</w:t>
            </w:r>
          </w:p>
        </w:tc>
        <w:tc>
          <w:tcPr>
            <w:tcW w:w="653" w:type="dxa"/>
            <w:vAlign w:val="center"/>
          </w:tcPr>
          <w:p w14:paraId="0D1B1B16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92" w:type="dxa"/>
            <w:vAlign w:val="center"/>
          </w:tcPr>
          <w:p w14:paraId="63EAD6DC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53" w:type="dxa"/>
            <w:vAlign w:val="center"/>
          </w:tcPr>
          <w:p w14:paraId="434194C8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8" w:type="dxa"/>
            <w:vAlign w:val="center"/>
          </w:tcPr>
          <w:p w14:paraId="45F594D9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  <w:tc>
          <w:tcPr>
            <w:tcW w:w="665" w:type="dxa"/>
            <w:vAlign w:val="center"/>
          </w:tcPr>
          <w:p w14:paraId="795C1AA7" w14:textId="77777777" w:rsidR="00B01638" w:rsidRPr="00AC687F" w:rsidRDefault="00B01638" w:rsidP="00B01638">
            <w:pPr>
              <w:autoSpaceDE w:val="0"/>
              <w:autoSpaceDN w:val="0"/>
              <w:adjustRightInd w:val="0"/>
              <w:spacing w:before="0"/>
              <w:jc w:val="center"/>
              <w:rPr>
                <w:rFonts w:ascii="Arial" w:eastAsia="Calibri" w:hAnsi="Arial"/>
                <w:color w:val="auto"/>
                <w:szCs w:val="20"/>
                <w:lang w:val="en-US"/>
              </w:rPr>
            </w:pPr>
          </w:p>
        </w:tc>
      </w:tr>
    </w:tbl>
    <w:p w14:paraId="1CD5D28F" w14:textId="77777777" w:rsidR="00A97449" w:rsidRPr="00AC687F" w:rsidRDefault="00A97449" w:rsidP="00B01638">
      <w:pPr>
        <w:autoSpaceDE w:val="0"/>
        <w:autoSpaceDN w:val="0"/>
        <w:adjustRightInd w:val="0"/>
        <w:spacing w:before="0"/>
        <w:ind w:left="90" w:right="-1170" w:hanging="180"/>
        <w:rPr>
          <w:rFonts w:ascii="Arial" w:eastAsia="Calibri" w:hAnsi="Arial"/>
          <w:b/>
          <w:color w:val="auto"/>
          <w:sz w:val="22"/>
          <w:szCs w:val="22"/>
          <w:lang w:val="en-US"/>
        </w:rPr>
      </w:pPr>
    </w:p>
    <w:p w14:paraId="3B16074E" w14:textId="79307AA0" w:rsidR="00B01638" w:rsidRPr="00AC687F" w:rsidRDefault="00522046" w:rsidP="00A166B8">
      <w:pPr>
        <w:shd w:val="clear" w:color="auto" w:fill="F8DFD2" w:themeFill="accent3" w:themeFillTint="33"/>
        <w:spacing w:before="0" w:after="120"/>
        <w:ind w:hanging="91"/>
        <w:jc w:val="center"/>
        <w:rPr>
          <w:rFonts w:ascii="Arial" w:eastAsia="Calibri" w:hAnsi="Arial"/>
          <w:b/>
          <w:color w:val="auto"/>
          <w:sz w:val="24"/>
          <w:szCs w:val="24"/>
          <w:lang w:val="en-US"/>
        </w:rPr>
      </w:pPr>
      <w:r w:rsidRPr="00AC687F">
        <w:rPr>
          <w:rFonts w:ascii="Arial" w:eastAsia="Calibri" w:hAnsi="Arial"/>
          <w:b/>
          <w:color w:val="auto"/>
          <w:sz w:val="24"/>
          <w:szCs w:val="24"/>
          <w:lang w:val="en-US"/>
        </w:rPr>
        <w:t xml:space="preserve">ROAD, RAIL, </w:t>
      </w:r>
      <w:r w:rsidR="00D5435F">
        <w:rPr>
          <w:rFonts w:ascii="Arial" w:eastAsia="Calibri" w:hAnsi="Arial"/>
          <w:b/>
          <w:color w:val="auto"/>
          <w:sz w:val="24"/>
          <w:szCs w:val="24"/>
          <w:lang w:val="en-US"/>
        </w:rPr>
        <w:t>MARINE</w:t>
      </w:r>
      <w:r w:rsidR="00D5435F" w:rsidRPr="00AC687F">
        <w:rPr>
          <w:rFonts w:ascii="Arial" w:eastAsia="Calibri" w:hAnsi="Arial"/>
          <w:b/>
          <w:color w:val="auto"/>
          <w:sz w:val="24"/>
          <w:szCs w:val="24"/>
          <w:lang w:val="en-US"/>
        </w:rPr>
        <w:t xml:space="preserve"> </w:t>
      </w:r>
      <w:r w:rsidRPr="00AC687F">
        <w:rPr>
          <w:rFonts w:ascii="Arial" w:eastAsia="Calibri" w:hAnsi="Arial"/>
          <w:b/>
          <w:color w:val="auto"/>
          <w:sz w:val="24"/>
          <w:szCs w:val="24"/>
          <w:lang w:val="en-US"/>
        </w:rPr>
        <w:t>and AIR</w:t>
      </w:r>
      <w:r w:rsidR="00D5435F">
        <w:rPr>
          <w:rFonts w:ascii="Arial" w:eastAsia="Calibri" w:hAnsi="Arial"/>
          <w:b/>
          <w:color w:val="auto"/>
          <w:sz w:val="24"/>
          <w:szCs w:val="24"/>
          <w:lang w:val="en-US"/>
        </w:rPr>
        <w:t xml:space="preserve"> TRANSPORT</w:t>
      </w:r>
    </w:p>
    <w:p w14:paraId="33D72974" w14:textId="623A1F11" w:rsidR="00B02903" w:rsidRPr="00AC687F" w:rsidRDefault="00522046" w:rsidP="00522046">
      <w:pPr>
        <w:autoSpaceDE w:val="0"/>
        <w:autoSpaceDN w:val="0"/>
        <w:adjustRightInd w:val="0"/>
        <w:spacing w:before="0"/>
        <w:ind w:left="-90" w:right="-1170"/>
        <w:rPr>
          <w:rFonts w:ascii="Arial" w:eastAsia="Calibri" w:hAnsi="Arial"/>
          <w:b/>
          <w:color w:val="auto"/>
          <w:sz w:val="22"/>
          <w:szCs w:val="22"/>
          <w:lang w:val="en-US"/>
        </w:rPr>
      </w:pPr>
      <w:r w:rsidRPr="00AC687F">
        <w:rPr>
          <w:rFonts w:ascii="Arial" w:eastAsia="Calibri" w:hAnsi="Arial"/>
          <w:color w:val="auto"/>
          <w:szCs w:val="20"/>
          <w:lang w:val="en-US"/>
        </w:rPr>
        <w:t>See the checklists associated with each of the modes developed by the different committees.</w:t>
      </w:r>
    </w:p>
    <w:sectPr w:rsidR="00B02903" w:rsidRPr="00AC687F" w:rsidSect="00094A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699" w:right="1613" w:bottom="1699" w:left="1613" w:header="562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46FC9D" w14:textId="77777777" w:rsidR="008816EE" w:rsidRDefault="008816EE" w:rsidP="006E679E">
      <w:r>
        <w:separator/>
      </w:r>
    </w:p>
  </w:endnote>
  <w:endnote w:type="continuationSeparator" w:id="0">
    <w:p w14:paraId="0AEB4257" w14:textId="77777777" w:rsidR="008816EE" w:rsidRDefault="008816EE" w:rsidP="006E6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lack">
    <w:altName w:val="Arial"/>
    <w:charset w:val="4D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18558736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888F6F" w14:textId="2C30B022" w:rsidR="008816EE" w:rsidRDefault="008816EE" w:rsidP="00843B4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32B0B5" w14:textId="77777777" w:rsidR="008816EE" w:rsidRDefault="008816EE" w:rsidP="006646E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747387547"/>
      <w:docPartObj>
        <w:docPartGallery w:val="Page Numbers (Bottom of Page)"/>
        <w:docPartUnique/>
      </w:docPartObj>
    </w:sdtPr>
    <w:sdtEndPr>
      <w:rPr>
        <w:rStyle w:val="PageNumber"/>
        <w:sz w:val="24"/>
        <w:szCs w:val="24"/>
      </w:rPr>
    </w:sdtEndPr>
    <w:sdtContent>
      <w:p w14:paraId="326A753E" w14:textId="3F3BDC00" w:rsidR="008816EE" w:rsidRDefault="008816EE" w:rsidP="00E2197F">
        <w:pPr>
          <w:pStyle w:val="Footer"/>
          <w:framePr w:w="651" w:h="507" w:hRule="exact" w:wrap="none" w:vAnchor="text" w:hAnchor="page" w:x="10704" w:y="105"/>
          <w:jc w:val="center"/>
          <w:rPr>
            <w:rStyle w:val="PageNumber"/>
          </w:rPr>
        </w:pPr>
        <w:r w:rsidRPr="009507E1">
          <w:rPr>
            <w:rStyle w:val="PageNumber"/>
            <w:sz w:val="24"/>
            <w:szCs w:val="24"/>
          </w:rPr>
          <w:fldChar w:fldCharType="begin"/>
        </w:r>
        <w:r w:rsidRPr="009507E1">
          <w:rPr>
            <w:rStyle w:val="PageNumber"/>
            <w:sz w:val="24"/>
            <w:szCs w:val="24"/>
          </w:rPr>
          <w:instrText xml:space="preserve"> PAGE </w:instrText>
        </w:r>
        <w:r w:rsidRPr="009507E1">
          <w:rPr>
            <w:rStyle w:val="PageNumber"/>
            <w:sz w:val="24"/>
            <w:szCs w:val="24"/>
          </w:rPr>
          <w:fldChar w:fldCharType="separate"/>
        </w:r>
        <w:r w:rsidR="009B2884">
          <w:rPr>
            <w:rStyle w:val="PageNumber"/>
            <w:noProof/>
            <w:sz w:val="24"/>
            <w:szCs w:val="24"/>
          </w:rPr>
          <w:t>4</w:t>
        </w:r>
        <w:r w:rsidRPr="009507E1">
          <w:rPr>
            <w:rStyle w:val="PageNumber"/>
            <w:sz w:val="24"/>
            <w:szCs w:val="24"/>
          </w:rPr>
          <w:fldChar w:fldCharType="end"/>
        </w:r>
      </w:p>
    </w:sdtContent>
  </w:sdt>
  <w:p w14:paraId="66AAE0B8" w14:textId="77777777" w:rsidR="008816EE" w:rsidRDefault="008816EE" w:rsidP="006646E6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4DAF07" w14:textId="77777777" w:rsidR="008816EE" w:rsidRDefault="008816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8F911" w14:textId="77777777" w:rsidR="008816EE" w:rsidRDefault="008816EE" w:rsidP="006E679E">
      <w:r>
        <w:separator/>
      </w:r>
    </w:p>
  </w:footnote>
  <w:footnote w:type="continuationSeparator" w:id="0">
    <w:p w14:paraId="0166D3CB" w14:textId="77777777" w:rsidR="008816EE" w:rsidRDefault="008816EE" w:rsidP="006E67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9750FB" w14:textId="77777777" w:rsidR="008816EE" w:rsidRDefault="008816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0C87CC" w14:textId="3E088982" w:rsidR="008816EE" w:rsidRDefault="008816EE">
    <w:pPr>
      <w:pStyle w:val="Header"/>
    </w:pPr>
    <w:r>
      <w:rPr>
        <w:noProof/>
        <w:lang w:val="en-US"/>
      </w:rPr>
      <w:drawing>
        <wp:anchor distT="0" distB="0" distL="114300" distR="114300" simplePos="0" relativeHeight="251657728" behindDoc="1" locked="0" layoutInCell="1" allowOverlap="1" wp14:anchorId="68900ADA" wp14:editId="3F9C1D7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2400" cy="100584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C_Factsheet_8-5x11_c-insid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645602" w14:textId="1598DD6E" w:rsidR="008816EE" w:rsidRDefault="00187599">
    <w:pPr>
      <w:pStyle w:val="Header"/>
    </w:pPr>
    <w:sdt>
      <w:sdtPr>
        <w:id w:val="2138984804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7A3726F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41" type="#_x0000_t136" style="position:absolute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8816EE">
      <w:rPr>
        <w:noProof/>
        <w:lang w:val="en-US"/>
      </w:rPr>
      <w:drawing>
        <wp:anchor distT="0" distB="0" distL="114300" distR="114300" simplePos="0" relativeHeight="251656704" behindDoc="1" locked="0" layoutInCell="1" allowOverlap="1" wp14:anchorId="48D66B98" wp14:editId="147EA2C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2400" cy="100584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C_Factsheet_8-5x11_c_e-cov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23562"/>
    <w:multiLevelType w:val="hybridMultilevel"/>
    <w:tmpl w:val="6D781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F7AC0"/>
    <w:multiLevelType w:val="hybridMultilevel"/>
    <w:tmpl w:val="BD0265BC"/>
    <w:lvl w:ilvl="0" w:tplc="0C0C000F">
      <w:start w:val="1"/>
      <w:numFmt w:val="decimal"/>
      <w:lvlText w:val="%1."/>
      <w:lvlJc w:val="left"/>
      <w:pPr>
        <w:ind w:left="2370" w:hanging="360"/>
      </w:pPr>
    </w:lvl>
    <w:lvl w:ilvl="1" w:tplc="0C0C0019" w:tentative="1">
      <w:start w:val="1"/>
      <w:numFmt w:val="lowerLetter"/>
      <w:lvlText w:val="%2."/>
      <w:lvlJc w:val="left"/>
      <w:pPr>
        <w:ind w:left="3090" w:hanging="360"/>
      </w:pPr>
    </w:lvl>
    <w:lvl w:ilvl="2" w:tplc="0C0C001B" w:tentative="1">
      <w:start w:val="1"/>
      <w:numFmt w:val="lowerRoman"/>
      <w:lvlText w:val="%3."/>
      <w:lvlJc w:val="right"/>
      <w:pPr>
        <w:ind w:left="3810" w:hanging="180"/>
      </w:pPr>
    </w:lvl>
    <w:lvl w:ilvl="3" w:tplc="0C0C000F" w:tentative="1">
      <w:start w:val="1"/>
      <w:numFmt w:val="decimal"/>
      <w:lvlText w:val="%4."/>
      <w:lvlJc w:val="left"/>
      <w:pPr>
        <w:ind w:left="4530" w:hanging="360"/>
      </w:pPr>
    </w:lvl>
    <w:lvl w:ilvl="4" w:tplc="0C0C0019" w:tentative="1">
      <w:start w:val="1"/>
      <w:numFmt w:val="lowerLetter"/>
      <w:lvlText w:val="%5."/>
      <w:lvlJc w:val="left"/>
      <w:pPr>
        <w:ind w:left="5250" w:hanging="360"/>
      </w:pPr>
    </w:lvl>
    <w:lvl w:ilvl="5" w:tplc="0C0C001B" w:tentative="1">
      <w:start w:val="1"/>
      <w:numFmt w:val="lowerRoman"/>
      <w:lvlText w:val="%6."/>
      <w:lvlJc w:val="right"/>
      <w:pPr>
        <w:ind w:left="5970" w:hanging="180"/>
      </w:pPr>
    </w:lvl>
    <w:lvl w:ilvl="6" w:tplc="0C0C000F" w:tentative="1">
      <w:start w:val="1"/>
      <w:numFmt w:val="decimal"/>
      <w:lvlText w:val="%7."/>
      <w:lvlJc w:val="left"/>
      <w:pPr>
        <w:ind w:left="6690" w:hanging="360"/>
      </w:pPr>
    </w:lvl>
    <w:lvl w:ilvl="7" w:tplc="0C0C0019" w:tentative="1">
      <w:start w:val="1"/>
      <w:numFmt w:val="lowerLetter"/>
      <w:lvlText w:val="%8."/>
      <w:lvlJc w:val="left"/>
      <w:pPr>
        <w:ind w:left="7410" w:hanging="360"/>
      </w:pPr>
    </w:lvl>
    <w:lvl w:ilvl="8" w:tplc="0C0C001B" w:tentative="1">
      <w:start w:val="1"/>
      <w:numFmt w:val="lowerRoman"/>
      <w:lvlText w:val="%9."/>
      <w:lvlJc w:val="right"/>
      <w:pPr>
        <w:ind w:left="8130" w:hanging="180"/>
      </w:pPr>
    </w:lvl>
  </w:abstractNum>
  <w:abstractNum w:abstractNumId="2" w15:restartNumberingAfterBreak="0">
    <w:nsid w:val="07074547"/>
    <w:multiLevelType w:val="hybridMultilevel"/>
    <w:tmpl w:val="694864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E15D9"/>
    <w:multiLevelType w:val="hybridMultilevel"/>
    <w:tmpl w:val="7DDCE04A"/>
    <w:lvl w:ilvl="0" w:tplc="DEC2373C">
      <w:start w:val="8"/>
      <w:numFmt w:val="bullet"/>
      <w:lvlText w:val="-"/>
      <w:lvlJc w:val="left"/>
      <w:pPr>
        <w:ind w:left="1680" w:hanging="360"/>
      </w:pPr>
      <w:rPr>
        <w:rFonts w:ascii="Arial" w:eastAsia="Calibr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" w15:restartNumberingAfterBreak="0">
    <w:nsid w:val="0DE52D56"/>
    <w:multiLevelType w:val="hybridMultilevel"/>
    <w:tmpl w:val="E848C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00CE6"/>
    <w:multiLevelType w:val="hybridMultilevel"/>
    <w:tmpl w:val="2AF08CE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B20E4"/>
    <w:multiLevelType w:val="hybridMultilevel"/>
    <w:tmpl w:val="E5022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95701"/>
    <w:multiLevelType w:val="hybridMultilevel"/>
    <w:tmpl w:val="A6BE3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32D89"/>
    <w:multiLevelType w:val="hybridMultilevel"/>
    <w:tmpl w:val="3620E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179A9"/>
    <w:multiLevelType w:val="hybridMultilevel"/>
    <w:tmpl w:val="1152DB20"/>
    <w:lvl w:ilvl="0" w:tplc="0C0C000F">
      <w:start w:val="1"/>
      <w:numFmt w:val="decimal"/>
      <w:lvlText w:val="%1."/>
      <w:lvlJc w:val="left"/>
      <w:pPr>
        <w:ind w:left="2055" w:hanging="360"/>
      </w:pPr>
    </w:lvl>
    <w:lvl w:ilvl="1" w:tplc="0C0C0019" w:tentative="1">
      <w:start w:val="1"/>
      <w:numFmt w:val="lowerLetter"/>
      <w:lvlText w:val="%2."/>
      <w:lvlJc w:val="left"/>
      <w:pPr>
        <w:ind w:left="2775" w:hanging="360"/>
      </w:pPr>
    </w:lvl>
    <w:lvl w:ilvl="2" w:tplc="0C0C001B" w:tentative="1">
      <w:start w:val="1"/>
      <w:numFmt w:val="lowerRoman"/>
      <w:lvlText w:val="%3."/>
      <w:lvlJc w:val="right"/>
      <w:pPr>
        <w:ind w:left="3495" w:hanging="180"/>
      </w:pPr>
    </w:lvl>
    <w:lvl w:ilvl="3" w:tplc="0C0C000F" w:tentative="1">
      <w:start w:val="1"/>
      <w:numFmt w:val="decimal"/>
      <w:lvlText w:val="%4."/>
      <w:lvlJc w:val="left"/>
      <w:pPr>
        <w:ind w:left="4215" w:hanging="360"/>
      </w:pPr>
    </w:lvl>
    <w:lvl w:ilvl="4" w:tplc="0C0C0019" w:tentative="1">
      <w:start w:val="1"/>
      <w:numFmt w:val="lowerLetter"/>
      <w:lvlText w:val="%5."/>
      <w:lvlJc w:val="left"/>
      <w:pPr>
        <w:ind w:left="4935" w:hanging="360"/>
      </w:pPr>
    </w:lvl>
    <w:lvl w:ilvl="5" w:tplc="0C0C001B" w:tentative="1">
      <w:start w:val="1"/>
      <w:numFmt w:val="lowerRoman"/>
      <w:lvlText w:val="%6."/>
      <w:lvlJc w:val="right"/>
      <w:pPr>
        <w:ind w:left="5655" w:hanging="180"/>
      </w:pPr>
    </w:lvl>
    <w:lvl w:ilvl="6" w:tplc="0C0C000F" w:tentative="1">
      <w:start w:val="1"/>
      <w:numFmt w:val="decimal"/>
      <w:lvlText w:val="%7."/>
      <w:lvlJc w:val="left"/>
      <w:pPr>
        <w:ind w:left="6375" w:hanging="360"/>
      </w:pPr>
    </w:lvl>
    <w:lvl w:ilvl="7" w:tplc="0C0C0019" w:tentative="1">
      <w:start w:val="1"/>
      <w:numFmt w:val="lowerLetter"/>
      <w:lvlText w:val="%8."/>
      <w:lvlJc w:val="left"/>
      <w:pPr>
        <w:ind w:left="7095" w:hanging="360"/>
      </w:pPr>
    </w:lvl>
    <w:lvl w:ilvl="8" w:tplc="0C0C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0" w15:restartNumberingAfterBreak="0">
    <w:nsid w:val="2D497866"/>
    <w:multiLevelType w:val="hybridMultilevel"/>
    <w:tmpl w:val="6212D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416F4"/>
    <w:multiLevelType w:val="hybridMultilevel"/>
    <w:tmpl w:val="491C3002"/>
    <w:lvl w:ilvl="0" w:tplc="71FC3B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DE0A54"/>
    <w:multiLevelType w:val="hybridMultilevel"/>
    <w:tmpl w:val="DF0A0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038D3"/>
    <w:multiLevelType w:val="hybridMultilevel"/>
    <w:tmpl w:val="159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6043C"/>
    <w:multiLevelType w:val="hybridMultilevel"/>
    <w:tmpl w:val="32A655F6"/>
    <w:lvl w:ilvl="0" w:tplc="0C0C000F">
      <w:start w:val="1"/>
      <w:numFmt w:val="decimal"/>
      <w:lvlText w:val="%1."/>
      <w:lvlJc w:val="left"/>
      <w:pPr>
        <w:ind w:left="1575" w:hanging="360"/>
      </w:pPr>
    </w:lvl>
    <w:lvl w:ilvl="1" w:tplc="0C0C0019" w:tentative="1">
      <w:start w:val="1"/>
      <w:numFmt w:val="lowerLetter"/>
      <w:lvlText w:val="%2."/>
      <w:lvlJc w:val="left"/>
      <w:pPr>
        <w:ind w:left="2295" w:hanging="360"/>
      </w:pPr>
    </w:lvl>
    <w:lvl w:ilvl="2" w:tplc="0C0C001B" w:tentative="1">
      <w:start w:val="1"/>
      <w:numFmt w:val="lowerRoman"/>
      <w:lvlText w:val="%3."/>
      <w:lvlJc w:val="right"/>
      <w:pPr>
        <w:ind w:left="3015" w:hanging="180"/>
      </w:pPr>
    </w:lvl>
    <w:lvl w:ilvl="3" w:tplc="0C0C000F" w:tentative="1">
      <w:start w:val="1"/>
      <w:numFmt w:val="decimal"/>
      <w:lvlText w:val="%4."/>
      <w:lvlJc w:val="left"/>
      <w:pPr>
        <w:ind w:left="3735" w:hanging="360"/>
      </w:pPr>
    </w:lvl>
    <w:lvl w:ilvl="4" w:tplc="0C0C0019" w:tentative="1">
      <w:start w:val="1"/>
      <w:numFmt w:val="lowerLetter"/>
      <w:lvlText w:val="%5."/>
      <w:lvlJc w:val="left"/>
      <w:pPr>
        <w:ind w:left="4455" w:hanging="360"/>
      </w:pPr>
    </w:lvl>
    <w:lvl w:ilvl="5" w:tplc="0C0C001B" w:tentative="1">
      <w:start w:val="1"/>
      <w:numFmt w:val="lowerRoman"/>
      <w:lvlText w:val="%6."/>
      <w:lvlJc w:val="right"/>
      <w:pPr>
        <w:ind w:left="5175" w:hanging="180"/>
      </w:pPr>
    </w:lvl>
    <w:lvl w:ilvl="6" w:tplc="0C0C000F" w:tentative="1">
      <w:start w:val="1"/>
      <w:numFmt w:val="decimal"/>
      <w:lvlText w:val="%7."/>
      <w:lvlJc w:val="left"/>
      <w:pPr>
        <w:ind w:left="5895" w:hanging="360"/>
      </w:pPr>
    </w:lvl>
    <w:lvl w:ilvl="7" w:tplc="0C0C0019" w:tentative="1">
      <w:start w:val="1"/>
      <w:numFmt w:val="lowerLetter"/>
      <w:lvlText w:val="%8."/>
      <w:lvlJc w:val="left"/>
      <w:pPr>
        <w:ind w:left="6615" w:hanging="360"/>
      </w:pPr>
    </w:lvl>
    <w:lvl w:ilvl="8" w:tplc="0C0C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5" w15:restartNumberingAfterBreak="0">
    <w:nsid w:val="4BF655DC"/>
    <w:multiLevelType w:val="hybridMultilevel"/>
    <w:tmpl w:val="7CF0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84A03"/>
    <w:multiLevelType w:val="hybridMultilevel"/>
    <w:tmpl w:val="0EE4A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3324A"/>
    <w:multiLevelType w:val="hybridMultilevel"/>
    <w:tmpl w:val="04DCD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E1090"/>
    <w:multiLevelType w:val="hybridMultilevel"/>
    <w:tmpl w:val="20887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C74864"/>
    <w:multiLevelType w:val="hybridMultilevel"/>
    <w:tmpl w:val="715EB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A4E30"/>
    <w:multiLevelType w:val="hybridMultilevel"/>
    <w:tmpl w:val="858CB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742F4"/>
    <w:multiLevelType w:val="hybridMultilevel"/>
    <w:tmpl w:val="B4A24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41547"/>
    <w:multiLevelType w:val="hybridMultilevel"/>
    <w:tmpl w:val="54BAD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37710F"/>
    <w:multiLevelType w:val="hybridMultilevel"/>
    <w:tmpl w:val="4ED00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385B40"/>
    <w:multiLevelType w:val="hybridMultilevel"/>
    <w:tmpl w:val="7354D4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2C23F6"/>
    <w:multiLevelType w:val="hybridMultilevel"/>
    <w:tmpl w:val="E704373C"/>
    <w:lvl w:ilvl="0" w:tplc="04090001">
      <w:start w:val="1"/>
      <w:numFmt w:val="bullet"/>
      <w:lvlText w:val=""/>
      <w:lvlJc w:val="left"/>
      <w:pPr>
        <w:ind w:left="59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31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3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5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47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9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1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3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54" w:hanging="360"/>
      </w:pPr>
      <w:rPr>
        <w:rFonts w:ascii="Wingdings" w:hAnsi="Wingdings" w:hint="default"/>
      </w:rPr>
    </w:lvl>
  </w:abstractNum>
  <w:abstractNum w:abstractNumId="26" w15:restartNumberingAfterBreak="0">
    <w:nsid w:val="7B4E2280"/>
    <w:multiLevelType w:val="hybridMultilevel"/>
    <w:tmpl w:val="625A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1E4B"/>
    <w:multiLevelType w:val="hybridMultilevel"/>
    <w:tmpl w:val="B882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20"/>
  </w:num>
  <w:num w:numId="5">
    <w:abstractNumId w:val="23"/>
  </w:num>
  <w:num w:numId="6">
    <w:abstractNumId w:val="19"/>
  </w:num>
  <w:num w:numId="7">
    <w:abstractNumId w:val="18"/>
  </w:num>
  <w:num w:numId="8">
    <w:abstractNumId w:val="17"/>
  </w:num>
  <w:num w:numId="9">
    <w:abstractNumId w:val="27"/>
  </w:num>
  <w:num w:numId="10">
    <w:abstractNumId w:val="22"/>
  </w:num>
  <w:num w:numId="11">
    <w:abstractNumId w:val="26"/>
  </w:num>
  <w:num w:numId="12">
    <w:abstractNumId w:val="9"/>
  </w:num>
  <w:num w:numId="13">
    <w:abstractNumId w:val="15"/>
  </w:num>
  <w:num w:numId="14">
    <w:abstractNumId w:val="4"/>
  </w:num>
  <w:num w:numId="15">
    <w:abstractNumId w:val="6"/>
  </w:num>
  <w:num w:numId="16">
    <w:abstractNumId w:val="8"/>
  </w:num>
  <w:num w:numId="17">
    <w:abstractNumId w:val="1"/>
  </w:num>
  <w:num w:numId="18">
    <w:abstractNumId w:val="10"/>
  </w:num>
  <w:num w:numId="19">
    <w:abstractNumId w:val="13"/>
  </w:num>
  <w:num w:numId="20">
    <w:abstractNumId w:val="14"/>
  </w:num>
  <w:num w:numId="21">
    <w:abstractNumId w:val="0"/>
  </w:num>
  <w:num w:numId="22">
    <w:abstractNumId w:val="11"/>
  </w:num>
  <w:num w:numId="23">
    <w:abstractNumId w:val="16"/>
  </w:num>
  <w:num w:numId="24">
    <w:abstractNumId w:val="12"/>
  </w:num>
  <w:num w:numId="25">
    <w:abstractNumId w:val="25"/>
  </w:num>
  <w:num w:numId="26">
    <w:abstractNumId w:val="21"/>
  </w:num>
  <w:num w:numId="27">
    <w:abstractNumId w:val="3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7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0242"/>
    <o:shapelayout v:ext="edit">
      <o:idmap v:ext="edit" data="10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YwNzEzMTM1Mzc1NzZU0lEKTi0uzszPAykwrAUAgI9KoSwAAAA="/>
  </w:docVars>
  <w:rsids>
    <w:rsidRoot w:val="008A64E5"/>
    <w:rsid w:val="0002388B"/>
    <w:rsid w:val="00025FEA"/>
    <w:rsid w:val="00033380"/>
    <w:rsid w:val="00094082"/>
    <w:rsid w:val="00094AE6"/>
    <w:rsid w:val="000B6EFD"/>
    <w:rsid w:val="000D3FAF"/>
    <w:rsid w:val="000D51F9"/>
    <w:rsid w:val="000D6ACF"/>
    <w:rsid w:val="000D7495"/>
    <w:rsid w:val="000E0F4D"/>
    <w:rsid w:val="000E1A36"/>
    <w:rsid w:val="000E3FE2"/>
    <w:rsid w:val="000E78BC"/>
    <w:rsid w:val="0012174A"/>
    <w:rsid w:val="001244DC"/>
    <w:rsid w:val="00126883"/>
    <w:rsid w:val="00143A6A"/>
    <w:rsid w:val="001478A6"/>
    <w:rsid w:val="00152B59"/>
    <w:rsid w:val="001540D8"/>
    <w:rsid w:val="0017346D"/>
    <w:rsid w:val="00176161"/>
    <w:rsid w:val="00177649"/>
    <w:rsid w:val="00187599"/>
    <w:rsid w:val="001901F5"/>
    <w:rsid w:val="001B58D8"/>
    <w:rsid w:val="001B5F64"/>
    <w:rsid w:val="001D4305"/>
    <w:rsid w:val="001F03E2"/>
    <w:rsid w:val="001F231D"/>
    <w:rsid w:val="00203316"/>
    <w:rsid w:val="002074BD"/>
    <w:rsid w:val="00217D56"/>
    <w:rsid w:val="00222111"/>
    <w:rsid w:val="00225595"/>
    <w:rsid w:val="0023214A"/>
    <w:rsid w:val="00243C96"/>
    <w:rsid w:val="002447C9"/>
    <w:rsid w:val="00245F8E"/>
    <w:rsid w:val="00247A18"/>
    <w:rsid w:val="002529D7"/>
    <w:rsid w:val="002535F0"/>
    <w:rsid w:val="00255B42"/>
    <w:rsid w:val="00266734"/>
    <w:rsid w:val="002767E3"/>
    <w:rsid w:val="002E0ADC"/>
    <w:rsid w:val="002E24C5"/>
    <w:rsid w:val="002E3EF8"/>
    <w:rsid w:val="002E6E04"/>
    <w:rsid w:val="002E7122"/>
    <w:rsid w:val="003412A2"/>
    <w:rsid w:val="0035011B"/>
    <w:rsid w:val="00380F05"/>
    <w:rsid w:val="003C0EB8"/>
    <w:rsid w:val="003D75C8"/>
    <w:rsid w:val="003E303A"/>
    <w:rsid w:val="003F1232"/>
    <w:rsid w:val="003F2678"/>
    <w:rsid w:val="004179CB"/>
    <w:rsid w:val="00433AB8"/>
    <w:rsid w:val="00454CC9"/>
    <w:rsid w:val="00494DBA"/>
    <w:rsid w:val="00495036"/>
    <w:rsid w:val="004D37CD"/>
    <w:rsid w:val="004D481D"/>
    <w:rsid w:val="004F1EF5"/>
    <w:rsid w:val="00512C2B"/>
    <w:rsid w:val="00521D1C"/>
    <w:rsid w:val="00522046"/>
    <w:rsid w:val="00535AA0"/>
    <w:rsid w:val="0058623C"/>
    <w:rsid w:val="00595BC6"/>
    <w:rsid w:val="005E2FE9"/>
    <w:rsid w:val="005E33AA"/>
    <w:rsid w:val="005E3871"/>
    <w:rsid w:val="005E3E31"/>
    <w:rsid w:val="00606440"/>
    <w:rsid w:val="00622596"/>
    <w:rsid w:val="006646E6"/>
    <w:rsid w:val="006A1671"/>
    <w:rsid w:val="006A2BDF"/>
    <w:rsid w:val="006A4A60"/>
    <w:rsid w:val="006B17CD"/>
    <w:rsid w:val="006C2B08"/>
    <w:rsid w:val="006D2D9D"/>
    <w:rsid w:val="006E679E"/>
    <w:rsid w:val="00702C38"/>
    <w:rsid w:val="00723321"/>
    <w:rsid w:val="007253BA"/>
    <w:rsid w:val="00732D08"/>
    <w:rsid w:val="007352F7"/>
    <w:rsid w:val="007359E5"/>
    <w:rsid w:val="00735E9B"/>
    <w:rsid w:val="00751362"/>
    <w:rsid w:val="00753FD1"/>
    <w:rsid w:val="00755FB5"/>
    <w:rsid w:val="0077488F"/>
    <w:rsid w:val="007808C1"/>
    <w:rsid w:val="00790625"/>
    <w:rsid w:val="00791418"/>
    <w:rsid w:val="007A5D38"/>
    <w:rsid w:val="007B1197"/>
    <w:rsid w:val="007B1397"/>
    <w:rsid w:val="007B4578"/>
    <w:rsid w:val="007C2445"/>
    <w:rsid w:val="007C654E"/>
    <w:rsid w:val="007D1522"/>
    <w:rsid w:val="007E7A26"/>
    <w:rsid w:val="007F4032"/>
    <w:rsid w:val="00816D33"/>
    <w:rsid w:val="00823CC5"/>
    <w:rsid w:val="008431F0"/>
    <w:rsid w:val="00843B4D"/>
    <w:rsid w:val="008460B8"/>
    <w:rsid w:val="008662BD"/>
    <w:rsid w:val="008701C4"/>
    <w:rsid w:val="00873EC7"/>
    <w:rsid w:val="008816EE"/>
    <w:rsid w:val="008A207C"/>
    <w:rsid w:val="008A64E5"/>
    <w:rsid w:val="008C096F"/>
    <w:rsid w:val="008D58C4"/>
    <w:rsid w:val="008E482F"/>
    <w:rsid w:val="008F114E"/>
    <w:rsid w:val="00904F72"/>
    <w:rsid w:val="0091200F"/>
    <w:rsid w:val="00915BA6"/>
    <w:rsid w:val="00925BE2"/>
    <w:rsid w:val="00936F6B"/>
    <w:rsid w:val="009507E1"/>
    <w:rsid w:val="00967952"/>
    <w:rsid w:val="0098379B"/>
    <w:rsid w:val="00995016"/>
    <w:rsid w:val="009B2884"/>
    <w:rsid w:val="009C018D"/>
    <w:rsid w:val="009C3CC9"/>
    <w:rsid w:val="00A166B8"/>
    <w:rsid w:val="00A22FB3"/>
    <w:rsid w:val="00A23153"/>
    <w:rsid w:val="00A245CD"/>
    <w:rsid w:val="00A27749"/>
    <w:rsid w:val="00A31228"/>
    <w:rsid w:val="00A32D23"/>
    <w:rsid w:val="00A43D40"/>
    <w:rsid w:val="00A80C7C"/>
    <w:rsid w:val="00A97449"/>
    <w:rsid w:val="00AA3706"/>
    <w:rsid w:val="00AC687F"/>
    <w:rsid w:val="00AD10E1"/>
    <w:rsid w:val="00AE4756"/>
    <w:rsid w:val="00B01638"/>
    <w:rsid w:val="00B02903"/>
    <w:rsid w:val="00B07FE9"/>
    <w:rsid w:val="00B27F2A"/>
    <w:rsid w:val="00B37F05"/>
    <w:rsid w:val="00B503DB"/>
    <w:rsid w:val="00B52B3F"/>
    <w:rsid w:val="00B654A4"/>
    <w:rsid w:val="00B82058"/>
    <w:rsid w:val="00B82775"/>
    <w:rsid w:val="00BA10E8"/>
    <w:rsid w:val="00BA2E27"/>
    <w:rsid w:val="00BA6B84"/>
    <w:rsid w:val="00BD2936"/>
    <w:rsid w:val="00C0021E"/>
    <w:rsid w:val="00C10B5E"/>
    <w:rsid w:val="00C10C0E"/>
    <w:rsid w:val="00C16D33"/>
    <w:rsid w:val="00C301D2"/>
    <w:rsid w:val="00C46921"/>
    <w:rsid w:val="00C708FB"/>
    <w:rsid w:val="00C87376"/>
    <w:rsid w:val="00CA3F48"/>
    <w:rsid w:val="00CA5E3C"/>
    <w:rsid w:val="00CB48C5"/>
    <w:rsid w:val="00CB56C8"/>
    <w:rsid w:val="00CD64A4"/>
    <w:rsid w:val="00CE54AD"/>
    <w:rsid w:val="00CF3C37"/>
    <w:rsid w:val="00D038DB"/>
    <w:rsid w:val="00D3373E"/>
    <w:rsid w:val="00D5435F"/>
    <w:rsid w:val="00D9286E"/>
    <w:rsid w:val="00DF4D6D"/>
    <w:rsid w:val="00E031F1"/>
    <w:rsid w:val="00E2197F"/>
    <w:rsid w:val="00E25939"/>
    <w:rsid w:val="00E32345"/>
    <w:rsid w:val="00E340CA"/>
    <w:rsid w:val="00E37C42"/>
    <w:rsid w:val="00E44DBD"/>
    <w:rsid w:val="00E51975"/>
    <w:rsid w:val="00E6320A"/>
    <w:rsid w:val="00E770CD"/>
    <w:rsid w:val="00E8612A"/>
    <w:rsid w:val="00EB48C8"/>
    <w:rsid w:val="00EC6C77"/>
    <w:rsid w:val="00F059C7"/>
    <w:rsid w:val="00F1055F"/>
    <w:rsid w:val="00F2521E"/>
    <w:rsid w:val="00F371C9"/>
    <w:rsid w:val="00F50736"/>
    <w:rsid w:val="00F57CD5"/>
    <w:rsid w:val="00F62C07"/>
    <w:rsid w:val="00F6458F"/>
    <w:rsid w:val="00F74FE4"/>
    <w:rsid w:val="00F85521"/>
    <w:rsid w:val="00F85808"/>
    <w:rsid w:val="00FB23FD"/>
    <w:rsid w:val="00FC1F97"/>
    <w:rsid w:val="00FD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  <w14:docId w14:val="7B4D4F2F"/>
  <w15:chartTrackingRefBased/>
  <w15:docId w15:val="{40CDDFB7-0D6B-134E-AD33-141D12E4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032"/>
    <w:pPr>
      <w:spacing w:before="240"/>
    </w:pPr>
    <w:rPr>
      <w:rFonts w:asciiTheme="minorHAnsi" w:hAnsiTheme="minorHAnsi" w:cs="Arial"/>
      <w:color w:val="595959"/>
      <w:szCs w:val="28"/>
    </w:rPr>
  </w:style>
  <w:style w:type="paragraph" w:styleId="Heading1">
    <w:name w:val="heading 1"/>
    <w:basedOn w:val="Heading3"/>
    <w:next w:val="Normal"/>
    <w:qFormat/>
    <w:rsid w:val="00B02903"/>
    <w:pPr>
      <w:outlineLvl w:val="0"/>
    </w:pPr>
    <w:rPr>
      <w:rFonts w:asciiTheme="majorHAnsi" w:hAnsiTheme="majorHAnsi"/>
      <w:caps/>
      <w:color w:val="000000" w:themeColor="text1"/>
      <w:sz w:val="64"/>
      <w:szCs w:val="64"/>
      <w:lang w:val="en-CA"/>
    </w:rPr>
  </w:style>
  <w:style w:type="paragraph" w:styleId="Heading2">
    <w:name w:val="heading 2"/>
    <w:basedOn w:val="Normal"/>
    <w:next w:val="Normal"/>
    <w:qFormat/>
    <w:rsid w:val="007253BA"/>
    <w:pPr>
      <w:keepNext/>
      <w:outlineLvl w:val="1"/>
    </w:pPr>
    <w:rPr>
      <w:rFonts w:ascii="Arial" w:hAnsi="Arial"/>
      <w:b/>
      <w:bCs/>
      <w:iCs/>
      <w:color w:val="000000" w:themeColor="text1"/>
      <w:sz w:val="40"/>
      <w:szCs w:val="40"/>
    </w:rPr>
  </w:style>
  <w:style w:type="paragraph" w:styleId="Heading3">
    <w:name w:val="heading 3"/>
    <w:aliases w:val="Name"/>
    <w:basedOn w:val="Normal"/>
    <w:next w:val="Normal"/>
    <w:link w:val="Heading3Char"/>
    <w:rsid w:val="00B27F2A"/>
    <w:pPr>
      <w:keepNext/>
      <w:outlineLvl w:val="2"/>
    </w:pPr>
    <w:rPr>
      <w:rFonts w:ascii="Avenir Black" w:hAnsi="Avenir Black"/>
      <w:b/>
      <w:color w:val="00698C" w:themeColor="accent4"/>
      <w:sz w:val="80"/>
      <w:szCs w:val="80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2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1228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A3122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A64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A64E5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A64E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A64E5"/>
    <w:rPr>
      <w:rFonts w:ascii="Arial" w:hAnsi="Arial" w:cs="Arial"/>
    </w:rPr>
  </w:style>
  <w:style w:type="paragraph" w:customStyle="1" w:styleId="Texte1">
    <w:name w:val="Texte 1"/>
    <w:basedOn w:val="Normal"/>
    <w:link w:val="Texte1Car"/>
    <w:qFormat/>
    <w:rsid w:val="006E679E"/>
    <w:pPr>
      <w:spacing w:line="240" w:lineRule="atLeast"/>
      <w:contextualSpacing/>
    </w:pPr>
    <w:rPr>
      <w:b/>
      <w:color w:val="00698C" w:themeColor="accent4"/>
      <w:sz w:val="24"/>
      <w:szCs w:val="24"/>
      <w:lang w:val="fr-CA"/>
    </w:rPr>
  </w:style>
  <w:style w:type="paragraph" w:customStyle="1" w:styleId="Texte2">
    <w:name w:val="Texte 2"/>
    <w:qFormat/>
    <w:rsid w:val="00B27F2A"/>
    <w:rPr>
      <w:rFonts w:ascii="Avenir Book" w:hAnsi="Avenir Book" w:cs="Arial"/>
      <w:color w:val="595959"/>
      <w:sz w:val="28"/>
      <w:szCs w:val="28"/>
    </w:rPr>
  </w:style>
  <w:style w:type="character" w:customStyle="1" w:styleId="Heading3Char">
    <w:name w:val="Heading 3 Char"/>
    <w:aliases w:val="Name Char"/>
    <w:link w:val="Heading3"/>
    <w:rsid w:val="00B27F2A"/>
    <w:rPr>
      <w:rFonts w:ascii="Avenir Black" w:hAnsi="Avenir Black" w:cs="Arial"/>
      <w:b/>
      <w:color w:val="00698C" w:themeColor="accent4"/>
      <w:sz w:val="80"/>
      <w:szCs w:val="80"/>
      <w:lang w:val="fr-CA"/>
    </w:rPr>
  </w:style>
  <w:style w:type="character" w:customStyle="1" w:styleId="Texte1Car">
    <w:name w:val="Texte 1 Car"/>
    <w:link w:val="Texte1"/>
    <w:rsid w:val="006E679E"/>
    <w:rPr>
      <w:rFonts w:ascii="Avenir Book" w:hAnsi="Avenir Book" w:cs="Arial"/>
      <w:b/>
      <w:color w:val="00698C" w:themeColor="accent4"/>
      <w:sz w:val="24"/>
      <w:szCs w:val="24"/>
      <w:lang w:val="fr-CA"/>
    </w:rPr>
  </w:style>
  <w:style w:type="paragraph" w:customStyle="1" w:styleId="Texte3">
    <w:name w:val="Texte 3"/>
    <w:basedOn w:val="Texte2"/>
    <w:qFormat/>
    <w:rsid w:val="00A27749"/>
    <w:pPr>
      <w:keepNext/>
      <w:autoSpaceDE w:val="0"/>
      <w:autoSpaceDN w:val="0"/>
      <w:outlineLvl w:val="2"/>
    </w:pPr>
    <w:rPr>
      <w:b/>
      <w:i/>
    </w:rPr>
  </w:style>
  <w:style w:type="character" w:styleId="PageNumber">
    <w:name w:val="page number"/>
    <w:basedOn w:val="DefaultParagraphFont"/>
    <w:uiPriority w:val="99"/>
    <w:semiHidden/>
    <w:unhideWhenUsed/>
    <w:rsid w:val="006646E6"/>
  </w:style>
  <w:style w:type="table" w:styleId="TableGrid">
    <w:name w:val="Table Grid"/>
    <w:basedOn w:val="TableNormal"/>
    <w:uiPriority w:val="39"/>
    <w:rsid w:val="00B01638"/>
    <w:rPr>
      <w:rFonts w:ascii="Calibri" w:eastAsia="Calibri" w:hAnsi="Calibri"/>
      <w:lang w:val="fr-CA"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60B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221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211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2111"/>
    <w:rPr>
      <w:rFonts w:asciiTheme="minorHAnsi" w:hAnsiTheme="minorHAnsi" w:cs="Arial"/>
      <w:color w:val="595959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21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2111"/>
    <w:rPr>
      <w:rFonts w:asciiTheme="minorHAnsi" w:hAnsiTheme="minorHAnsi" w:cs="Arial"/>
      <w:b/>
      <w:bCs/>
      <w:color w:val="595959"/>
    </w:rPr>
  </w:style>
  <w:style w:type="paragraph" w:styleId="Revision">
    <w:name w:val="Revision"/>
    <w:hidden/>
    <w:uiPriority w:val="99"/>
    <w:semiHidden/>
    <w:rsid w:val="00222111"/>
    <w:rPr>
      <w:rFonts w:asciiTheme="minorHAnsi" w:hAnsiTheme="minorHAnsi" w:cs="Arial"/>
      <w:color w:val="595959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4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1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42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1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4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10680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7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8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2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875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5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7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7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LIMAR\Application%20Data\Microsoft\Templates\EdWorld_CertExcellence(2).dotx" TargetMode="External"/></Relationships>
</file>

<file path=word/theme/theme1.xml><?xml version="1.0" encoding="utf-8"?>
<a:theme xmlns:a="http://schemas.openxmlformats.org/drawingml/2006/main" name="transpo">
  <a:themeElements>
    <a:clrScheme name="TRANS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7CCCBD"/>
      </a:accent1>
      <a:accent2>
        <a:srgbClr val="D3DF44"/>
      </a:accent2>
      <a:accent3>
        <a:srgbClr val="DF6420"/>
      </a:accent3>
      <a:accent4>
        <a:srgbClr val="00698C"/>
      </a:accent4>
      <a:accent5>
        <a:srgbClr val="5B9BD5"/>
      </a:accent5>
      <a:accent6>
        <a:srgbClr val="F8F6F1"/>
      </a:accent6>
      <a:hlink>
        <a:srgbClr val="00698B"/>
      </a:hlink>
      <a:folHlink>
        <a:srgbClr val="DE632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ranspo" id="{2157D189-82EB-534B-BF0A-5E7ED2469413}" vid="{ADD62858-846F-FA44-A7C2-F1011BE6DD3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6B463CE-F122-4E41-A4CB-C4C96C876F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EdWorld_CertExcellence(2).dotx</Template>
  <TotalTime>187</TotalTime>
  <Pages>4</Pages>
  <Words>1171</Words>
  <Characters>6676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DELIMAR</dc:creator>
  <cp:keywords/>
  <dc:description/>
  <cp:lastModifiedBy>Leblanc, Aaron</cp:lastModifiedBy>
  <cp:revision>15</cp:revision>
  <cp:lastPrinted>2019-06-24T12:59:00Z</cp:lastPrinted>
  <dcterms:created xsi:type="dcterms:W3CDTF">2019-10-25T12:51:00Z</dcterms:created>
  <dcterms:modified xsi:type="dcterms:W3CDTF">2020-01-19T02:30:00Z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TC018857719991</vt:lpwstr>
  </property>
</Properties>
</file>